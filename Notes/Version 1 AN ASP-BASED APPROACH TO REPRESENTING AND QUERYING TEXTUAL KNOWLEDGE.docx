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4EF41387" w:rsidR="00F8411E" w:rsidRPr="008A6E5B" w:rsidRDefault="005A6438" w:rsidP="0025394B">
      <w:pPr>
        <w:pStyle w:val="BodyDate"/>
        <w:spacing w:before="0"/>
        <w:jc w:val="center"/>
        <w:rPr>
          <w:caps/>
        </w:rPr>
      </w:pPr>
      <w:bookmarkStart w:id="0" w:name="_Hlk511101275"/>
      <w:bookmarkEnd w:id="0"/>
      <w:r w:rsidRPr="008A6E5B">
        <w:rPr>
          <w:caps/>
        </w:rPr>
        <w:t>AN ASP-BASED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55836675" w:rsidR="00F8411E" w:rsidRDefault="00F8411E" w:rsidP="004D6466">
      <w:pPr>
        <w:tabs>
          <w:tab w:val="clear" w:pos="8640"/>
          <w:tab w:val="left" w:pos="4230"/>
          <w:tab w:val="right" w:pos="9360"/>
        </w:tabs>
        <w:spacing w:line="240" w:lineRule="auto"/>
      </w:pPr>
      <w:r>
        <w:tab/>
      </w:r>
      <w:r w:rsidR="000D3CA0">
        <w:t>Dr. Vibhav Gogate, Co-Chair</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55930754"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 Co-Chair</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77777777" w:rsidR="00545C29" w:rsidRPr="008A6E5B" w:rsidRDefault="00545C29" w:rsidP="00545C29">
      <w:pPr>
        <w:pStyle w:val="BodyDate"/>
        <w:spacing w:before="0"/>
        <w:jc w:val="center"/>
        <w:rPr>
          <w:caps/>
        </w:rPr>
      </w:pPr>
      <w:r w:rsidRPr="008A6E5B">
        <w:rPr>
          <w:caps/>
        </w:rPr>
        <w:lastRenderedPageBreak/>
        <w:t>AN ASP-BASED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1EE2AE0F" w:rsidR="00F8411E" w:rsidRDefault="00D06030" w:rsidP="00D06030">
      <w:pPr>
        <w:pStyle w:val="BodyDate"/>
        <w:spacing w:before="0"/>
        <w:jc w:val="center"/>
        <w:rPr>
          <w:caps/>
        </w:rPr>
      </w:pPr>
      <w:r w:rsidRPr="008A6E5B">
        <w:rPr>
          <w:caps/>
        </w:rPr>
        <w:lastRenderedPageBreak/>
        <w:t>AN ASP-BASED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0AFD283C" w14:textId="77777777" w:rsidR="005F37E9" w:rsidRDefault="005F37E9" w:rsidP="00EF582F">
      <w:pPr>
        <w:jc w:val="both"/>
        <w:rPr>
          <w:szCs w:val="24"/>
        </w:rPr>
      </w:pPr>
      <w:r w:rsidRPr="00280AE2">
        <w:rPr>
          <w:szCs w:val="24"/>
        </w:rPr>
        <w:t>Knowledge Representation and Reasoning (KRnR) is a field of Artificial Intelligence that deals with converting information into knowledge patterns in a form that the computer understands.</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tasks, mentioned above, requires an understanding of natural language text.</w:t>
      </w:r>
    </w:p>
    <w:p w14:paraId="2CFD3202" w14:textId="77777777" w:rsidR="005F37E9" w:rsidRPr="00176F9C" w:rsidRDefault="005F37E9" w:rsidP="00EF582F">
      <w:pPr>
        <w:jc w:val="both"/>
        <w:rPr>
          <w:szCs w:val="24"/>
        </w:rPr>
      </w:pPr>
      <w:r>
        <w:rPr>
          <w:szCs w:val="24"/>
        </w:rPr>
        <w:t>A vast amount of knowledge that we have today comes from books and is in the form of natural language text. Such knowledge is in an unstructured form and is not easily interpretable by computers. Knowledge representation approaches try to convert this unstructured textual knowledge into a format that is meaningful to the computer, thus opening the doors for more knowledge sources.</w:t>
      </w:r>
    </w:p>
    <w:p w14:paraId="1AE2697E" w14:textId="087430A6" w:rsidR="009B4418" w:rsidRDefault="005F37E9" w:rsidP="00EF582F">
      <w:pPr>
        <w:pStyle w:val="BodyText"/>
        <w:jc w:val="both"/>
      </w:pPr>
      <w:r w:rsidRPr="00280AE2">
        <w:rPr>
          <w:szCs w:val="24"/>
        </w:rPr>
        <w:t xml:space="preserve">In this thesis, </w:t>
      </w:r>
      <w:r>
        <w:rPr>
          <w:szCs w:val="24"/>
        </w:rPr>
        <w:t xml:space="preserve">I </w:t>
      </w:r>
      <w:r w:rsidRPr="00280AE2">
        <w:rPr>
          <w:szCs w:val="24"/>
        </w:rPr>
        <w:t>propose using an answer set programming</w:t>
      </w:r>
      <w:r>
        <w:rPr>
          <w:szCs w:val="24"/>
        </w:rPr>
        <w:t xml:space="preserve"> (ASP)</w:t>
      </w:r>
      <w:r w:rsidRPr="00280AE2">
        <w:rPr>
          <w:szCs w:val="24"/>
        </w:rPr>
        <w:t xml:space="preserve"> approach for knowledge generation from natural language text and reasoning using ASP-solvers like SaSP and clasp. </w:t>
      </w:r>
      <w:r>
        <w:rPr>
          <w:szCs w:val="24"/>
        </w:rPr>
        <w:t>Here, I have</w:t>
      </w:r>
      <w:r w:rsidRPr="00280AE2">
        <w:rPr>
          <w:szCs w:val="24"/>
        </w:rPr>
        <w:t xml:space="preserve"> also explore</w:t>
      </w:r>
      <w:r>
        <w:rPr>
          <w:szCs w:val="24"/>
        </w:rPr>
        <w:t>d</w:t>
      </w:r>
      <w:r w:rsidRPr="00280AE2">
        <w:rPr>
          <w:szCs w:val="24"/>
        </w:rPr>
        <w:t xml:space="preserve"> different ways of modelling common sense reasoning using default logic </w:t>
      </w:r>
      <w:r w:rsidRPr="00280AE2">
        <w:rPr>
          <w:szCs w:val="24"/>
        </w:rPr>
        <w:lastRenderedPageBreak/>
        <w:t xml:space="preserve">patterns, hierarchical knowledge patterns and negation as failure. </w:t>
      </w:r>
      <w:r>
        <w:rPr>
          <w:szCs w:val="24"/>
        </w:rPr>
        <w:t xml:space="preserve">The thesis uses question answering as a task to represent the effectiveness of the generated knowledge from text. The proposed system consists of a query engine that accepts natural language questions and converts them into answer set queries automatically, which can be used by the solvers for question answering. </w:t>
      </w:r>
      <w:r w:rsidRPr="00280AE2">
        <w:rPr>
          <w:szCs w:val="24"/>
        </w:rPr>
        <w:t xml:space="preserve">To make the knowledge base richer </w:t>
      </w:r>
      <w:r>
        <w:rPr>
          <w:szCs w:val="24"/>
        </w:rPr>
        <w:t>in information and the querying engine more robust</w:t>
      </w:r>
      <w:r w:rsidRPr="00280AE2">
        <w:rPr>
          <w:szCs w:val="24"/>
        </w:rPr>
        <w:t xml:space="preserve">, we make use of </w:t>
      </w:r>
      <w:r>
        <w:rPr>
          <w:szCs w:val="24"/>
        </w:rPr>
        <w:t xml:space="preserve">knowledge resources </w:t>
      </w:r>
      <w:r w:rsidRPr="00280AE2">
        <w:rPr>
          <w:szCs w:val="24"/>
        </w:rPr>
        <w:t xml:space="preserve">like </w:t>
      </w:r>
      <w:r>
        <w:rPr>
          <w:szCs w:val="24"/>
        </w:rPr>
        <w:t>W</w:t>
      </w:r>
      <w:r w:rsidRPr="00280AE2">
        <w:rPr>
          <w:szCs w:val="24"/>
        </w:rPr>
        <w:t>ord</w:t>
      </w:r>
      <w:r>
        <w:rPr>
          <w:szCs w:val="24"/>
        </w:rPr>
        <w:t>N</w:t>
      </w:r>
      <w:r w:rsidRPr="00280AE2">
        <w:rPr>
          <w:szCs w:val="24"/>
        </w:rPr>
        <w:t>et. This approach has been tested on the SQuAD dataset and has proved to be a promising proof of concept.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7777777" w:rsidR="00EA16BB" w:rsidRDefault="00521DE2" w:rsidP="009860AE">
      <w:pPr>
        <w:pStyle w:val="BodyText"/>
      </w:pPr>
      <w:r>
        <w:t>ACKNOWLEDGMENTS .........................................................................................................</w:t>
      </w:r>
      <w:r w:rsidR="00222D98">
        <w:t xml:space="preserve"> </w:t>
      </w:r>
      <w:r w:rsidR="005F3BB6">
        <w:t xml:space="preserve"> </w:t>
      </w:r>
      <w:r>
        <w:t>v ABSTRACT................................................................................................................................ vi LIST OF FIGURES ....................................................................................................................</w:t>
      </w:r>
      <w:r w:rsidR="00EA16BB">
        <w:t xml:space="preserve"> ix</w:t>
      </w:r>
    </w:p>
    <w:p w14:paraId="435548F8" w14:textId="6468EF6A" w:rsidR="00284870" w:rsidRDefault="00521DE2" w:rsidP="009860AE">
      <w:pPr>
        <w:pStyle w:val="BodyText"/>
      </w:pPr>
      <w:r>
        <w:t>LIST OF TABLES.......................................................................................................................</w:t>
      </w:r>
      <w:r w:rsidR="00EA16BB">
        <w:t xml:space="preserve"> </w:t>
      </w:r>
      <w:r>
        <w:t>x CHAPTER 1</w:t>
      </w:r>
      <w:r w:rsidR="00870357">
        <w:t xml:space="preserve"> </w:t>
      </w:r>
      <w:r w:rsidR="00645794">
        <w:t>INTRODUCTION.........................................................................................</w:t>
      </w:r>
      <w:r w:rsidR="00870357">
        <w:t>....</w:t>
      </w:r>
      <w:r w:rsidR="00284870">
        <w:t>&lt;pg#&gt;</w:t>
      </w:r>
    </w:p>
    <w:p w14:paraId="28B5B2B7" w14:textId="3A1FCFA7" w:rsidR="006D7DF8" w:rsidRDefault="006D7DF8" w:rsidP="00FE3FF3">
      <w:pPr>
        <w:pStyle w:val="BodyText"/>
        <w:numPr>
          <w:ilvl w:val="1"/>
          <w:numId w:val="5"/>
        </w:numPr>
      </w:pPr>
      <w:r>
        <w:t>Overview</w:t>
      </w:r>
      <w:r w:rsidR="00124FC8">
        <w:t>...............................................................................................................&lt;pg#&gt;</w:t>
      </w:r>
    </w:p>
    <w:p w14:paraId="2C892F61" w14:textId="12BD8A94" w:rsidR="006D7DF8" w:rsidRDefault="006D7DF8" w:rsidP="00FE3FF3">
      <w:pPr>
        <w:pStyle w:val="BodyText"/>
        <w:numPr>
          <w:ilvl w:val="1"/>
          <w:numId w:val="5"/>
        </w:numPr>
      </w:pPr>
      <w:r>
        <w:t>Related Work</w:t>
      </w:r>
      <w:r w:rsidR="00124FC8">
        <w:t>........................................................................................................&lt;pg#&gt;</w:t>
      </w:r>
    </w:p>
    <w:p w14:paraId="5DB8CA88" w14:textId="618A8044" w:rsidR="006D7DF8" w:rsidRDefault="006D7DF8" w:rsidP="00FE3FF3">
      <w:pPr>
        <w:pStyle w:val="BodyText"/>
        <w:numPr>
          <w:ilvl w:val="1"/>
          <w:numId w:val="5"/>
        </w:numPr>
      </w:pPr>
      <w:r>
        <w:t>Contribution</w:t>
      </w:r>
      <w:r w:rsidR="009D365F">
        <w:t>s</w:t>
      </w:r>
      <w:r w:rsidR="00664838">
        <w:t>........................................................................................................&lt;pg#&gt;</w:t>
      </w:r>
    </w:p>
    <w:p w14:paraId="13E00318" w14:textId="456A434D" w:rsidR="006D7DF8" w:rsidRDefault="006D7DF8" w:rsidP="00FE3FF3">
      <w:pPr>
        <w:pStyle w:val="BodyText"/>
        <w:numPr>
          <w:ilvl w:val="1"/>
          <w:numId w:val="5"/>
        </w:numPr>
      </w:pPr>
      <w:r>
        <w:t xml:space="preserve">Structure of the </w:t>
      </w:r>
      <w:r w:rsidR="009D365F">
        <w:t>T</w:t>
      </w:r>
      <w:r>
        <w:t>hesis</w:t>
      </w:r>
      <w:r w:rsidR="00752D7D">
        <w:t>..........................................................................................&lt;pg#&gt;</w:t>
      </w:r>
    </w:p>
    <w:p w14:paraId="3298F95D" w14:textId="6ADCB897"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284870">
        <w:t>&lt;pg#&gt;</w:t>
      </w:r>
    </w:p>
    <w:p w14:paraId="30A26979" w14:textId="493E83B3" w:rsidR="003D16A5" w:rsidRDefault="003D16A5" w:rsidP="003D16A5">
      <w:pPr>
        <w:pStyle w:val="BodyText"/>
        <w:ind w:firstLine="720"/>
      </w:pPr>
      <w:r>
        <w:t>2.1 Overview</w:t>
      </w:r>
      <w:r w:rsidR="00B33467">
        <w:t>...............................................................................................................&lt;pg#&gt;</w:t>
      </w:r>
    </w:p>
    <w:p w14:paraId="2EBB2384" w14:textId="02F7D4CC" w:rsidR="00AD0A92" w:rsidRDefault="00AD0A92" w:rsidP="003D16A5">
      <w:pPr>
        <w:pStyle w:val="BodyText"/>
        <w:ind w:firstLine="720"/>
      </w:pPr>
      <w:r>
        <w:t>2.2 What is Answer Set Programming (ASP)</w:t>
      </w:r>
      <w:r w:rsidR="00B33467" w:rsidRPr="00B33467">
        <w:t xml:space="preserve"> </w:t>
      </w:r>
      <w:r w:rsidR="00B33467">
        <w:t>............................................................&lt;pg#&gt;</w:t>
      </w:r>
    </w:p>
    <w:p w14:paraId="6F9CCC89" w14:textId="77E5C089" w:rsidR="00AD0A92" w:rsidRDefault="00AD0A92" w:rsidP="003D16A5">
      <w:pPr>
        <w:pStyle w:val="BodyText"/>
        <w:ind w:firstLine="720"/>
      </w:pPr>
      <w:r>
        <w:t>2.3 Syntax</w:t>
      </w:r>
      <w:r w:rsidR="00942179">
        <w:t>....................................................................................................................&lt;pg#&gt;</w:t>
      </w:r>
    </w:p>
    <w:p w14:paraId="4EED66A9" w14:textId="69B51EF5" w:rsidR="007B667A" w:rsidRDefault="007B667A" w:rsidP="003D16A5">
      <w:pPr>
        <w:pStyle w:val="BodyText"/>
        <w:ind w:firstLine="720"/>
      </w:pPr>
      <w:r>
        <w:t>2.4 Semantics</w:t>
      </w:r>
      <w:r w:rsidR="00D30394">
        <w:t>...............................................................................................................&lt;pg#&gt;</w:t>
      </w:r>
    </w:p>
    <w:p w14:paraId="1D4BFDDC" w14:textId="377E42BF" w:rsidR="007E151E" w:rsidRDefault="007E151E" w:rsidP="003D16A5">
      <w:pPr>
        <w:pStyle w:val="BodyText"/>
        <w:ind w:firstLine="720"/>
      </w:pPr>
      <w:r>
        <w:t xml:space="preserve">2.5 </w:t>
      </w:r>
      <w:r w:rsidRPr="007E151E">
        <w:rPr>
          <w:szCs w:val="24"/>
        </w:rPr>
        <w:t>Default Reasoning</w:t>
      </w:r>
      <w:r w:rsidR="00B072DC">
        <w:t>.................................................................................................&lt;pg#&gt;</w:t>
      </w:r>
    </w:p>
    <w:p w14:paraId="3922FDA3" w14:textId="7BDCCEB2"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284870">
        <w:t>&lt;pg#&gt;</w:t>
      </w:r>
    </w:p>
    <w:p w14:paraId="60F27CDF" w14:textId="479C0D48" w:rsidR="00F070FF" w:rsidRDefault="00F070FF" w:rsidP="009860AE">
      <w:pPr>
        <w:pStyle w:val="BodyText"/>
        <w:rPr>
          <w:szCs w:val="24"/>
        </w:rPr>
      </w:pPr>
      <w:r>
        <w:tab/>
        <w:t xml:space="preserve">3.1 </w:t>
      </w:r>
      <w:r w:rsidRPr="00F070FF">
        <w:rPr>
          <w:szCs w:val="24"/>
        </w:rPr>
        <w:t>Overview</w:t>
      </w:r>
      <w:r w:rsidR="004D133E">
        <w:t>..............................................................................................................&lt;pg#&gt;</w:t>
      </w:r>
    </w:p>
    <w:p w14:paraId="0AAAC910" w14:textId="25AE9E90" w:rsidR="00206ED6" w:rsidRDefault="00206ED6" w:rsidP="009860AE">
      <w:pPr>
        <w:pStyle w:val="BodyText"/>
        <w:rPr>
          <w:szCs w:val="24"/>
        </w:rPr>
      </w:pPr>
      <w:r>
        <w:tab/>
        <w:t xml:space="preserve">3.2 </w:t>
      </w:r>
      <w:r w:rsidRPr="00206ED6">
        <w:rPr>
          <w:szCs w:val="24"/>
        </w:rPr>
        <w:t>System Architecture</w:t>
      </w:r>
      <w:r w:rsidR="00FD065B">
        <w:t>.............................................................................................&lt;pg#&gt;</w:t>
      </w:r>
    </w:p>
    <w:p w14:paraId="6974A366" w14:textId="70A98763" w:rsidR="00206ED6" w:rsidRDefault="00206ED6" w:rsidP="009860AE">
      <w:pPr>
        <w:pStyle w:val="BodyText"/>
      </w:pPr>
      <w:r>
        <w:tab/>
        <w:t>3.3</w:t>
      </w:r>
      <w:r w:rsidR="00793B00">
        <w:t xml:space="preserve"> </w:t>
      </w:r>
      <w:r w:rsidR="00793B00" w:rsidRPr="00793B00">
        <w:rPr>
          <w:szCs w:val="24"/>
        </w:rPr>
        <w:t>Common Resources Framework</w:t>
      </w:r>
      <w:r w:rsidR="00FD065B">
        <w:t>..........................................................................&lt;pg#&gt;</w:t>
      </w:r>
    </w:p>
    <w:p w14:paraId="0504014E" w14:textId="6B866E21" w:rsidR="00206ED6" w:rsidRDefault="00206ED6" w:rsidP="009860AE">
      <w:pPr>
        <w:pStyle w:val="BodyText"/>
      </w:pPr>
      <w:r>
        <w:tab/>
        <w:t>3.4</w:t>
      </w:r>
      <w:r w:rsidR="00847054">
        <w:t xml:space="preserve"> </w:t>
      </w:r>
      <w:r w:rsidR="00847054" w:rsidRPr="001B5229">
        <w:rPr>
          <w:szCs w:val="24"/>
        </w:rPr>
        <w:t>Knowledge Generation System</w:t>
      </w:r>
      <w:r w:rsidR="00FD065B">
        <w:t>............................................................................&lt;pg#&gt;</w:t>
      </w:r>
    </w:p>
    <w:p w14:paraId="5EEA2A7B" w14:textId="5355EF71" w:rsidR="00206ED6" w:rsidRDefault="00206ED6" w:rsidP="009860AE">
      <w:pPr>
        <w:pStyle w:val="BodyText"/>
      </w:pPr>
      <w:r>
        <w:tab/>
        <w:t>3.5</w:t>
      </w:r>
      <w:r w:rsidR="0027329E">
        <w:t xml:space="preserve"> </w:t>
      </w:r>
      <w:r w:rsidR="0027329E" w:rsidRPr="00277E4E">
        <w:rPr>
          <w:szCs w:val="24"/>
        </w:rPr>
        <w:t>Query Generation System</w:t>
      </w:r>
      <w:r w:rsidR="007001E3">
        <w:t>....................................................................................&lt;pg#&gt;</w:t>
      </w:r>
    </w:p>
    <w:p w14:paraId="7CAA9976" w14:textId="4B585000"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t>&lt;</w:t>
      </w:r>
      <w:proofErr w:type="spellStart"/>
      <w:r>
        <w:t>pg</w:t>
      </w:r>
      <w:proofErr w:type="spellEnd"/>
      <w:r>
        <w:t>#&gt;</w:t>
      </w:r>
    </w:p>
    <w:p w14:paraId="1601ED70" w14:textId="7F1622D6" w:rsidR="007F21ED" w:rsidRDefault="007F21ED" w:rsidP="00AA4C86">
      <w:pPr>
        <w:pStyle w:val="BodyText"/>
      </w:pPr>
      <w:r>
        <w:tab/>
        <w:t xml:space="preserve">4.1 </w:t>
      </w:r>
      <w:r w:rsidRPr="007F21ED">
        <w:t>Overview</w:t>
      </w:r>
      <w:r w:rsidR="001505D5">
        <w:t>..............................................................................................................&lt;pg#&gt;</w:t>
      </w:r>
    </w:p>
    <w:p w14:paraId="1598817B" w14:textId="1A90070C" w:rsidR="007F21ED" w:rsidRDefault="007F21ED" w:rsidP="00AA4C86">
      <w:pPr>
        <w:pStyle w:val="BodyText"/>
      </w:pPr>
      <w:r>
        <w:tab/>
        <w:t xml:space="preserve">4.2 </w:t>
      </w:r>
      <w:r w:rsidRPr="007F21ED">
        <w:t>Test Driven Development</w:t>
      </w:r>
      <w:r w:rsidR="00FD276F">
        <w:t>....................................................................................&lt;pg#&gt;</w:t>
      </w:r>
    </w:p>
    <w:p w14:paraId="576B6081" w14:textId="43A766D9" w:rsidR="007F21ED" w:rsidRDefault="007F21ED" w:rsidP="00AA4C86">
      <w:pPr>
        <w:pStyle w:val="BodyText"/>
      </w:pPr>
      <w:r>
        <w:tab/>
        <w:t xml:space="preserve">4.3 </w:t>
      </w:r>
      <w:r w:rsidRPr="007F21ED">
        <w:t xml:space="preserve">Steps involved in </w:t>
      </w:r>
      <w:r>
        <w:t>Test Driven Development</w:t>
      </w:r>
      <w:r w:rsidR="00FD276F">
        <w:t>.......................................................&lt;pg#&gt;</w:t>
      </w:r>
    </w:p>
    <w:p w14:paraId="35975FE7" w14:textId="53E0A415" w:rsidR="007F21ED" w:rsidRDefault="007F21ED" w:rsidP="00AA4C86">
      <w:pPr>
        <w:pStyle w:val="BodyText"/>
      </w:pPr>
      <w:r>
        <w:tab/>
        <w:t xml:space="preserve">4.4 </w:t>
      </w:r>
      <w:r w:rsidRPr="007F21ED">
        <w:t>Development Principles</w:t>
      </w:r>
      <w:r w:rsidR="00FD276F">
        <w:t>.......................................................................................&lt;pg#&gt;</w:t>
      </w:r>
    </w:p>
    <w:p w14:paraId="689D7EE1" w14:textId="6916646C" w:rsidR="00066789" w:rsidRDefault="00066789" w:rsidP="00066789">
      <w:pPr>
        <w:pStyle w:val="BodyText"/>
      </w:pPr>
      <w:r>
        <w:t xml:space="preserve">CHAPTER 5 </w:t>
      </w:r>
      <w:r w:rsidR="00B44997" w:rsidRPr="00B44997">
        <w:t>NATURAL LANGUAGE RESOURCES</w:t>
      </w:r>
      <w:r>
        <w:t>...................</w:t>
      </w:r>
      <w:r w:rsidR="009177F3">
        <w:t>........</w:t>
      </w:r>
      <w:r>
        <w:t>............................&lt;pg#&gt;</w:t>
      </w:r>
    </w:p>
    <w:p w14:paraId="1B175FA0" w14:textId="74A7CB0C" w:rsidR="008B2C26" w:rsidRDefault="008B2C26" w:rsidP="00066789">
      <w:pPr>
        <w:pStyle w:val="BodyText"/>
      </w:pPr>
      <w:r>
        <w:tab/>
        <w:t xml:space="preserve">5.1 </w:t>
      </w:r>
      <w:r w:rsidRPr="008B2C26">
        <w:t>Overview</w:t>
      </w:r>
      <w:r w:rsidR="002754E2">
        <w:t>..............................................................................................................&lt;pg#&gt;</w:t>
      </w:r>
    </w:p>
    <w:p w14:paraId="42A135B4" w14:textId="11592179" w:rsidR="002C119F" w:rsidRDefault="002C119F" w:rsidP="00066789">
      <w:pPr>
        <w:pStyle w:val="BodyText"/>
      </w:pPr>
      <w:r>
        <w:tab/>
        <w:t xml:space="preserve">5.2 </w:t>
      </w:r>
      <w:r w:rsidRPr="002C119F">
        <w:t>Resource Tools</w:t>
      </w:r>
      <w:r w:rsidR="002754E2">
        <w:t>.....................................................................................................&lt;pg#&gt;</w:t>
      </w:r>
    </w:p>
    <w:p w14:paraId="7966974B" w14:textId="5BB7B91E" w:rsidR="002C119F" w:rsidRDefault="002C119F" w:rsidP="00066789">
      <w:pPr>
        <w:pStyle w:val="BodyText"/>
      </w:pPr>
      <w:r>
        <w:tab/>
        <w:t xml:space="preserve">5.3 </w:t>
      </w:r>
      <w:r w:rsidRPr="002C119F">
        <w:t>Stanford Universal Dependencies</w:t>
      </w:r>
      <w:r w:rsidR="002754E2">
        <w:t>........................................................................&lt;pg#&gt;</w:t>
      </w:r>
    </w:p>
    <w:p w14:paraId="67D75954" w14:textId="06D06203" w:rsidR="002C119F" w:rsidRDefault="002C119F" w:rsidP="00066789">
      <w:pPr>
        <w:pStyle w:val="BodyText"/>
      </w:pPr>
      <w:r>
        <w:tab/>
        <w:t xml:space="preserve">5.4 </w:t>
      </w:r>
      <w:r w:rsidRPr="002C119F">
        <w:t>WordNet</w:t>
      </w:r>
      <w:r w:rsidR="0011434B">
        <w:t>...............................................................................................................&lt;pg#&gt;</w:t>
      </w:r>
    </w:p>
    <w:p w14:paraId="38CDBE9A" w14:textId="4550EBC5"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............................&lt;pg#&gt;</w:t>
      </w:r>
      <w:bookmarkEnd w:id="5"/>
    </w:p>
    <w:p w14:paraId="4C71C3E0" w14:textId="70CE2C1B" w:rsidR="002F229E" w:rsidRDefault="002F229E" w:rsidP="00D77142">
      <w:pPr>
        <w:pStyle w:val="BodyText"/>
      </w:pPr>
      <w:r>
        <w:tab/>
        <w:t xml:space="preserve">6.1 </w:t>
      </w:r>
      <w:r w:rsidRPr="002F229E">
        <w:t>Overview</w:t>
      </w:r>
      <w:r>
        <w:t>...............................................................................................................&lt;pg#&gt;</w:t>
      </w:r>
    </w:p>
    <w:p w14:paraId="6C2D6C2E" w14:textId="70DC5B3D" w:rsidR="002F229E" w:rsidRDefault="002F229E" w:rsidP="00D77142">
      <w:pPr>
        <w:pStyle w:val="BodyText"/>
      </w:pPr>
      <w:r>
        <w:tab/>
        <w:t xml:space="preserve">6.2 </w:t>
      </w:r>
      <w:r w:rsidRPr="002F229E">
        <w:t>Semantic and Event Graph</w:t>
      </w:r>
      <w:r>
        <w:t>....................................................................................&lt;pg#&gt;</w:t>
      </w:r>
    </w:p>
    <w:p w14:paraId="746DA8AC" w14:textId="742BF25F" w:rsidR="002F229E" w:rsidRDefault="002F229E" w:rsidP="00D77142">
      <w:pPr>
        <w:pStyle w:val="BodyText"/>
      </w:pPr>
      <w:r>
        <w:tab/>
        <w:t xml:space="preserve">6.3 </w:t>
      </w:r>
      <w:r w:rsidRPr="002F229E">
        <w:t>Predicate Generation</w:t>
      </w:r>
      <w:r w:rsidR="00CB3D47">
        <w:t>.............................................................................................&lt;pg#&gt;</w:t>
      </w:r>
    </w:p>
    <w:p w14:paraId="734FF42C" w14:textId="6D8E9F64" w:rsidR="002F229E" w:rsidRDefault="002F229E" w:rsidP="00D77142">
      <w:pPr>
        <w:pStyle w:val="BodyText"/>
      </w:pPr>
      <w:r>
        <w:tab/>
        <w:t xml:space="preserve">6.4 </w:t>
      </w:r>
      <w:r w:rsidRPr="002F229E">
        <w:t>Supplementary Knowledge Generation</w:t>
      </w:r>
      <w:r w:rsidR="00CB3D47">
        <w:t>................................................................&lt;pg#&gt;</w:t>
      </w:r>
    </w:p>
    <w:p w14:paraId="273E8EDC" w14:textId="683EA76C" w:rsidR="002E018B" w:rsidRDefault="002E018B" w:rsidP="002E018B">
      <w:pPr>
        <w:pStyle w:val="BodyText"/>
      </w:pPr>
      <w:r>
        <w:t xml:space="preserve">CHAPTER 7 </w:t>
      </w:r>
      <w:r w:rsidR="002C5076" w:rsidRPr="002C5076">
        <w:rPr>
          <w:szCs w:val="24"/>
        </w:rPr>
        <w:t>QUERY GENERATION</w:t>
      </w:r>
      <w:r>
        <w:t>.......................</w:t>
      </w:r>
      <w:r w:rsidR="00AC4696">
        <w:t>.....................</w:t>
      </w:r>
      <w:r>
        <w:t>......................................&lt;pg#&gt;</w:t>
      </w:r>
    </w:p>
    <w:p w14:paraId="46A9CA54" w14:textId="04F85BB7" w:rsidR="0072229C" w:rsidRDefault="0072229C" w:rsidP="002E018B">
      <w:pPr>
        <w:pStyle w:val="BodyText"/>
      </w:pPr>
      <w:r>
        <w:tab/>
        <w:t>7.1 Overview</w:t>
      </w:r>
      <w:r w:rsidR="00E16609">
        <w:t>.........................................................................</w:t>
      </w:r>
      <w:r w:rsidR="00E3774D">
        <w:t>.............................</w:t>
      </w:r>
      <w:r w:rsidR="00E16609">
        <w:t>.........&lt;pg#&gt;</w:t>
      </w:r>
    </w:p>
    <w:p w14:paraId="77164CB3" w14:textId="1D2F078F" w:rsidR="0072229C" w:rsidRDefault="0072229C" w:rsidP="002E018B">
      <w:pPr>
        <w:pStyle w:val="BodyText"/>
      </w:pPr>
      <w:r>
        <w:tab/>
        <w:t xml:space="preserve">7.2 </w:t>
      </w:r>
      <w:r w:rsidRPr="0072229C">
        <w:t>Question Classification</w:t>
      </w:r>
      <w:r w:rsidR="00E16609">
        <w:t>................................................................................</w:t>
      </w:r>
      <w:r w:rsidR="00E3774D">
        <w:t>.......</w:t>
      </w:r>
      <w:r w:rsidR="00E16609">
        <w:t>..&lt;pg#&gt;</w:t>
      </w:r>
    </w:p>
    <w:p w14:paraId="3450ADE1" w14:textId="2B162C67" w:rsidR="0072229C" w:rsidRDefault="0072229C" w:rsidP="002E018B">
      <w:pPr>
        <w:pStyle w:val="BodyText"/>
      </w:pPr>
      <w:r>
        <w:tab/>
        <w:t xml:space="preserve">7.3 </w:t>
      </w:r>
      <w:r w:rsidRPr="0072229C">
        <w:t>Classification Based on Question Word</w:t>
      </w:r>
      <w:r w:rsidR="00E16609">
        <w:t>.................................................</w:t>
      </w:r>
      <w:r w:rsidR="00E3774D">
        <w:t>......</w:t>
      </w:r>
      <w:r w:rsidR="00E16609">
        <w:t>........&lt;pg#&gt;</w:t>
      </w:r>
    </w:p>
    <w:p w14:paraId="218DD307" w14:textId="741FD4DB" w:rsidR="0072229C" w:rsidRDefault="0072229C" w:rsidP="002E018B">
      <w:pPr>
        <w:pStyle w:val="BodyText"/>
      </w:pPr>
      <w:r>
        <w:tab/>
        <w:t xml:space="preserve">7.4 </w:t>
      </w:r>
      <w:r w:rsidRPr="0072229C">
        <w:t>Steps in Query Generation</w:t>
      </w:r>
      <w:r w:rsidR="00E16609">
        <w:t>............................................................................</w:t>
      </w:r>
      <w:r w:rsidR="00E3774D">
        <w:t>..</w:t>
      </w:r>
      <w:r w:rsidR="00E16609">
        <w:t>......&lt;pg#&gt;</w:t>
      </w:r>
    </w:p>
    <w:p w14:paraId="696B1409" w14:textId="1C90970B" w:rsidR="0072229C" w:rsidRDefault="0072229C" w:rsidP="002E018B">
      <w:pPr>
        <w:pStyle w:val="BodyText"/>
      </w:pPr>
      <w:r>
        <w:tab/>
        <w:t xml:space="preserve">7.5 </w:t>
      </w:r>
      <w:r w:rsidRPr="0072229C">
        <w:t>Query Confidence Classes and Relaxing Constraints</w:t>
      </w:r>
      <w:r w:rsidR="00E16609">
        <w:t>....................................</w:t>
      </w:r>
      <w:r w:rsidR="00E3774D">
        <w:t>.</w:t>
      </w:r>
      <w:r w:rsidR="00E16609">
        <w:t>......&lt;</w:t>
      </w:r>
      <w:proofErr w:type="spellStart"/>
      <w:r w:rsidR="00E16609">
        <w:t>pg</w:t>
      </w:r>
      <w:proofErr w:type="spellEnd"/>
      <w:r w:rsidR="00E16609">
        <w:t>#&gt;</w:t>
      </w:r>
    </w:p>
    <w:p w14:paraId="1FF79CBC" w14:textId="77777777" w:rsidR="00B639EC" w:rsidRDefault="00B639EC" w:rsidP="00C625B9">
      <w:pPr>
        <w:pStyle w:val="BodyText"/>
      </w:pPr>
    </w:p>
    <w:p w14:paraId="6EE67017" w14:textId="3F5B5592"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...........................................&lt;</w:t>
      </w:r>
      <w:proofErr w:type="spellStart"/>
      <w:r>
        <w:t>pg</w:t>
      </w:r>
      <w:proofErr w:type="spellEnd"/>
      <w:r>
        <w:t>#&gt;</w:t>
      </w:r>
    </w:p>
    <w:p w14:paraId="2DEEA70B" w14:textId="763C01A1" w:rsidR="0004508C" w:rsidRDefault="0004508C" w:rsidP="00C625B9">
      <w:pPr>
        <w:pStyle w:val="BodyText"/>
      </w:pPr>
      <w:r>
        <w:tab/>
        <w:t>8.1 Overview</w:t>
      </w:r>
      <w:r w:rsidR="008921F3">
        <w:t>...............................................................................................................&lt;pg#&gt;</w:t>
      </w:r>
    </w:p>
    <w:p w14:paraId="3E6A3D5E" w14:textId="5E0D7D6B" w:rsidR="0004508C" w:rsidRDefault="00F028D0" w:rsidP="00C625B9">
      <w:pPr>
        <w:pStyle w:val="BodyText"/>
      </w:pPr>
      <w:r>
        <w:tab/>
        <w:t xml:space="preserve">8.2 </w:t>
      </w:r>
      <w:r w:rsidRPr="00F028D0">
        <w:t>SQuAD Dataset</w:t>
      </w:r>
      <w:r w:rsidR="008921F3">
        <w:t>.....................................................................................................&lt;pg#&gt;</w:t>
      </w:r>
    </w:p>
    <w:p w14:paraId="014A68E5" w14:textId="6E8D0B4E" w:rsidR="00F028D0" w:rsidRDefault="00F028D0" w:rsidP="00C625B9">
      <w:pPr>
        <w:pStyle w:val="BodyText"/>
      </w:pPr>
      <w:r>
        <w:tab/>
        <w:t xml:space="preserve">8.3 </w:t>
      </w:r>
      <w:r w:rsidRPr="00F028D0">
        <w:t>Categorization of Articles</w:t>
      </w:r>
      <w:r w:rsidR="008921F3">
        <w:t>.....................................................................................&lt;pg#&gt;</w:t>
      </w:r>
    </w:p>
    <w:p w14:paraId="3E60EE19" w14:textId="0B36B1CA" w:rsidR="00F028D0" w:rsidRDefault="00F028D0" w:rsidP="00C625B9">
      <w:pPr>
        <w:pStyle w:val="BodyText"/>
      </w:pPr>
      <w:r>
        <w:tab/>
        <w:t xml:space="preserve">8.4 </w:t>
      </w:r>
      <w:r w:rsidRPr="00F028D0">
        <w:t>Results</w:t>
      </w:r>
      <w:r w:rsidR="008921F3">
        <w:t>..................................................................................................................&lt;pg#&gt;</w:t>
      </w:r>
    </w:p>
    <w:p w14:paraId="461A8491" w14:textId="212EBC41" w:rsidR="007E0F56" w:rsidRDefault="007E0F56" w:rsidP="007E0F56">
      <w:pPr>
        <w:pStyle w:val="BodyText"/>
      </w:pPr>
      <w:r>
        <w:t xml:space="preserve">CHAPTER 9 </w:t>
      </w:r>
      <w:r w:rsidRPr="007E0F56">
        <w:rPr>
          <w:szCs w:val="24"/>
        </w:rPr>
        <w:t>FUTURE WORK</w:t>
      </w:r>
      <w:r>
        <w:t>.............................................................................................&lt;pg#&gt;</w:t>
      </w:r>
    </w:p>
    <w:p w14:paraId="18F8C782" w14:textId="7830975D" w:rsidR="000C38CC" w:rsidRDefault="000C38CC" w:rsidP="007E0F56">
      <w:pPr>
        <w:pStyle w:val="BodyText"/>
      </w:pPr>
      <w:r>
        <w:tab/>
        <w:t>9.1 Overview</w:t>
      </w:r>
      <w:r w:rsidR="00A56406">
        <w:t>.............................................................................................................</w:t>
      </w:r>
      <w:r w:rsidR="00F56B88">
        <w:t>.</w:t>
      </w:r>
      <w:r w:rsidR="00A56406">
        <w:t>.&lt;pg#&gt;</w:t>
      </w:r>
    </w:p>
    <w:p w14:paraId="4D0C3358" w14:textId="00C74862" w:rsidR="000C38CC" w:rsidRDefault="000C38CC" w:rsidP="007E0F56">
      <w:pPr>
        <w:pStyle w:val="BodyText"/>
      </w:pPr>
      <w:r>
        <w:tab/>
        <w:t>9.2 Future Work</w:t>
      </w:r>
      <w:r w:rsidR="00A56406">
        <w:t>........................................................................................................</w:t>
      </w:r>
      <w:r w:rsidR="00F56B88">
        <w:t>.</w:t>
      </w:r>
      <w:r w:rsidR="00A56406">
        <w:t>.&lt;pg#&gt;</w:t>
      </w:r>
    </w:p>
    <w:p w14:paraId="56115615" w14:textId="6C79CAC5" w:rsidR="00733D2B" w:rsidRDefault="00733D2B" w:rsidP="00733D2B">
      <w:pPr>
        <w:pStyle w:val="BodyText"/>
      </w:pPr>
      <w:r>
        <w:t xml:space="preserve">CHAPTER 10 </w:t>
      </w:r>
      <w:r w:rsidR="000E2FE6">
        <w:rPr>
          <w:szCs w:val="24"/>
        </w:rPr>
        <w:t>CONCLUSION</w:t>
      </w:r>
      <w:r>
        <w:t>...............................................................</w:t>
      </w:r>
      <w:r w:rsidR="000E2FE6">
        <w:t>.</w:t>
      </w:r>
      <w:r>
        <w:t>...............................&lt;pg#&gt;</w:t>
      </w:r>
    </w:p>
    <w:p w14:paraId="18E8E15D" w14:textId="1D02749B" w:rsidR="00696A9C" w:rsidRDefault="00696A9C" w:rsidP="00696A9C">
      <w:pPr>
        <w:pStyle w:val="BodyText"/>
      </w:pPr>
      <w:r>
        <w:tab/>
      </w:r>
      <w:r>
        <w:t>10</w:t>
      </w:r>
      <w:r>
        <w:t>.1 Overview.............................................................................................................&lt;pg#&gt;</w:t>
      </w:r>
    </w:p>
    <w:p w14:paraId="391A7BD6" w14:textId="2194CC89" w:rsidR="00696A9C" w:rsidRDefault="00696A9C" w:rsidP="00696A9C">
      <w:pPr>
        <w:pStyle w:val="BodyText"/>
      </w:pPr>
      <w:r>
        <w:tab/>
      </w:r>
      <w:r>
        <w:t>10</w:t>
      </w:r>
      <w:r>
        <w:t xml:space="preserve">.2 </w:t>
      </w:r>
      <w:r w:rsidR="00A26522">
        <w:t>Conclusion</w:t>
      </w:r>
      <w:r>
        <w:t>..............</w:t>
      </w:r>
      <w:r w:rsidR="00A26522">
        <w:t>..</w:t>
      </w:r>
      <w:r>
        <w:t>..........................................................................................&lt;pg#&gt;</w:t>
      </w:r>
    </w:p>
    <w:p w14:paraId="788E7CB6" w14:textId="233831AB" w:rsidR="009860AE" w:rsidRDefault="00A12C00" w:rsidP="009860AE">
      <w:pPr>
        <w:pStyle w:val="BodyText"/>
      </w:pPr>
      <w:r>
        <w:t>BIBLIOGRAPHY</w:t>
      </w:r>
      <w:r w:rsidR="00521DE2">
        <w:t>...................................................................................................................</w:t>
      </w:r>
      <w:r w:rsidR="00266062">
        <w:t>&lt;pg#&gt;</w:t>
      </w:r>
      <w:r w:rsidR="00521DE2">
        <w:t>BIOGRAPHICAL SKETCH..................................................................................................</w:t>
      </w:r>
      <w:r w:rsidRPr="00A12C00">
        <w:t xml:space="preserve"> </w:t>
      </w:r>
      <w:r>
        <w:t>&lt;</w:t>
      </w:r>
      <w:proofErr w:type="spellStart"/>
      <w:r>
        <w:t>pg</w:t>
      </w:r>
      <w:proofErr w:type="spellEnd"/>
      <w:r>
        <w:t>#&gt;</w:t>
      </w:r>
      <w:r w:rsidR="00521DE2">
        <w:t xml:space="preserve"> 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77777777" w:rsidR="00F8411E" w:rsidRDefault="00621EB4">
      <w:pPr>
        <w:pStyle w:val="BodyText"/>
      </w:pPr>
      <w:r>
        <w:fldChar w:fldCharType="begin"/>
      </w:r>
      <w:r w:rsidR="00F8411E">
        <w:instrText xml:space="preserve"> MACROBUTTON NoMacro [Click and insert List of Figures]</w:instrText>
      </w:r>
      <w:r>
        <w:fldChar w:fldCharType="end"/>
      </w:r>
    </w:p>
    <w:p w14:paraId="3177D981" w14:textId="77777777" w:rsidR="00BD525C" w:rsidRDefault="00BD525C">
      <w:pPr>
        <w:pStyle w:val="BodyText"/>
      </w:pPr>
    </w:p>
    <w:p w14:paraId="5DDFF3BE" w14:textId="77777777" w:rsidR="006C186C" w:rsidRDefault="006C186C">
      <w:pPr>
        <w:pStyle w:val="BodyText"/>
      </w:pPr>
    </w:p>
    <w:p w14:paraId="73969D9B" w14:textId="77777777" w:rsidR="006C186C" w:rsidRDefault="006C186C">
      <w:pPr>
        <w:pStyle w:val="BodyText"/>
      </w:pPr>
    </w:p>
    <w:p w14:paraId="74293E7D" w14:textId="77777777" w:rsidR="00A77033" w:rsidRDefault="00A77033">
      <w:pPr>
        <w:pStyle w:val="BodyText"/>
      </w:pPr>
    </w:p>
    <w:p w14:paraId="6D4F32ED" w14:textId="77777777" w:rsidR="00A77033" w:rsidRDefault="00A77033">
      <w:pPr>
        <w:pStyle w:val="BodyText"/>
      </w:pPr>
    </w:p>
    <w:p w14:paraId="12618F22" w14:textId="77777777" w:rsidR="00A77033" w:rsidRDefault="00A77033">
      <w:pPr>
        <w:pStyle w:val="BodyText"/>
      </w:pPr>
    </w:p>
    <w:p w14:paraId="43BCC785" w14:textId="77777777" w:rsidR="00A77033" w:rsidRDefault="00A77033">
      <w:pPr>
        <w:pStyle w:val="BodyText"/>
      </w:pPr>
    </w:p>
    <w:p w14:paraId="3C3F0DB0" w14:textId="77777777" w:rsidR="00A77033" w:rsidRDefault="00A77033">
      <w:pPr>
        <w:pStyle w:val="BodyText"/>
      </w:pP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8699BE1" w14:textId="77777777" w:rsidR="00BD525C" w:rsidRDefault="00BD525C" w:rsidP="00BD525C">
      <w:pPr>
        <w:pStyle w:val="BodyText"/>
      </w:pPr>
      <w:r>
        <w:fldChar w:fldCharType="begin"/>
      </w:r>
      <w:r>
        <w:instrText xml:space="preserve"> MACROBUTTON  AcceptAllChangesShown "[Click and insert List of Tables]" </w:instrText>
      </w:r>
      <w:r>
        <w:fldChar w:fldCharType="end"/>
      </w: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7E623CF1" w14:textId="77777777" w:rsidR="002116E2" w:rsidRDefault="002116E2"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77777777" w:rsidR="00546CB9" w:rsidRDefault="00546CB9" w:rsidP="00CF422A">
      <w:pPr>
        <w:jc w:val="both"/>
        <w:rPr>
          <w:szCs w:val="24"/>
        </w:rPr>
      </w:pPr>
      <w:r w:rsidRPr="00F334B8">
        <w:rPr>
          <w:szCs w:val="24"/>
        </w:rPr>
        <w:t xml:space="preserve">The goal of artificial intelligence is to build systems that act as humans. Decision making and </w:t>
      </w:r>
      <w:r>
        <w:rPr>
          <w:szCs w:val="24"/>
        </w:rPr>
        <w:t>the ability to reason are one of the important attributes of humans. Hence, machines possessing artificial intelligence must be capable of automated reasoning and acting according their changing environment. To exhibit such an intelligent behavior, a machine needs to understand its environment, its abilities to interact with the environment and its goals. For acting rationally, a machine must be able to obtain information and understand it. Thus, Automated reasoning and representation of information are important fields that lie at the intersection of computer science, formal logic, and philosophy.</w:t>
      </w:r>
    </w:p>
    <w:p w14:paraId="1BD22E71" w14:textId="77777777" w:rsidR="00546CB9" w:rsidRDefault="00546CB9" w:rsidP="00CF422A">
      <w:pPr>
        <w:jc w:val="both"/>
        <w:rPr>
          <w:szCs w:val="24"/>
        </w:rPr>
      </w:pPr>
      <w:r>
        <w:rPr>
          <w:szCs w:val="24"/>
        </w:rPr>
        <w:t>For many years classical logic approaches were used to solve the problems of automated reasoning, but they did not work due to classical logic being undecidable, monotonic, and incomplete. Reasoning needed to be broken down into multiple components. This would make modelling with automated reasoning simpler. Humans in general use defaults, exceptions, and preference patterns while doing reasoning. Default rules are generic rules that can be applied to concepts. Such rules can sometimes have exceptions. As an example, we can have a default rule that says, “</w:t>
      </w:r>
      <w:r w:rsidRPr="0023354D">
        <w:rPr>
          <w:i/>
          <w:szCs w:val="24"/>
        </w:rPr>
        <w:t>All plants are green</w:t>
      </w:r>
      <w:r>
        <w:rPr>
          <w:szCs w:val="24"/>
        </w:rPr>
        <w:t>”. This is true in most cases as ‘</w:t>
      </w:r>
      <w:r w:rsidRPr="0023354D">
        <w:rPr>
          <w:i/>
          <w:szCs w:val="24"/>
        </w:rPr>
        <w:t>Chlorophyll</w:t>
      </w:r>
      <w:r>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in the light of newer information, and the ability to </w:t>
      </w:r>
      <w:r>
        <w:rPr>
          <w:szCs w:val="24"/>
        </w:rPr>
        <w:lastRenderedPageBreak/>
        <w:t>deal with incomplete information. Humans can easily make decisions or come to conclusions in the absence of data. All these properties of human reasoning need to be modelled in automated reasoning and require negation as failure. Answer set programming is one of the popular formalisms that exhibits non-monotonicity. Apart from that the ASP paradigm also includes both classical negation as well as negation as failure. It is applied to problems of planning, constraint satisfaction and optimizations and has well known implementations like clasp and DLV. Thus, ASP is well suited for modelling common-sense reasoning patterns.</w:t>
      </w:r>
    </w:p>
    <w:p w14:paraId="19ABBAB3" w14:textId="17423DAA" w:rsidR="00360153" w:rsidRPr="00105466" w:rsidRDefault="00546CB9" w:rsidP="00CF422A">
      <w:pPr>
        <w:pStyle w:val="BodyText"/>
        <w:jc w:val="both"/>
        <w:rPr>
          <w:szCs w:val="24"/>
        </w:rPr>
      </w:pPr>
      <w:r>
        <w:rPr>
          <w:szCs w:val="24"/>
        </w:rPr>
        <w:t>Many of the fields of artificial intelligence lack structured resources. Most of the resources available today are in the form of unstructured data either in the form of written documents, or information present in the form of articles and paragraphs on websites like Wikipedia. Tasks that are being solved by computers like in the fields of Natural Language Processing would benefit from the availability of this information in the form of structured data. With the help of some event-calculus, ASP could prove to be a helpful paradigm to represent and reason from textual knowledge. Thus, in this thesis we propose a system to automatically convert textual knowledge into ASP programs and to be able to query the ASP program to get answers. Here we would also touch upon how we can model some of the common-sense reasoning patterns mentioned earlier to be able to reason better.</w:t>
      </w:r>
    </w:p>
    <w:p w14:paraId="3EF923B5" w14:textId="7E6C3EA2" w:rsidR="0083305C" w:rsidRDefault="00222E02" w:rsidP="00D1215C">
      <w:pPr>
        <w:pStyle w:val="BodyText"/>
        <w:spacing w:before="240"/>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w:t>
      </w:r>
      <w:r w:rsidRPr="00FB4924">
        <w:rPr>
          <w:szCs w:val="24"/>
        </w:rPr>
        <w:lastRenderedPageBreak/>
        <w:t>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w:t>
      </w:r>
      <w:r w:rsidRPr="009866AE">
        <w:rPr>
          <w:szCs w:val="24"/>
        </w:rPr>
        <w:lastRenderedPageBreak/>
        <w:t>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77777777" w:rsidR="00222E02" w:rsidRPr="00446D80" w:rsidRDefault="00222E02" w:rsidP="007B39D1">
      <w:pPr>
        <w:jc w:val="both"/>
        <w:rPr>
          <w:b/>
          <w:szCs w:val="24"/>
        </w:rPr>
      </w:pPr>
      <w:r w:rsidRPr="00446D80">
        <w:rPr>
          <w:szCs w:val="24"/>
        </w:rPr>
        <w:t>The main contribution of this thesis is a proposal for efficiently converting textual knowledge into an ASP program. This includes defining a generic custom event calculus that helps to represent knowledge. Chapter 6 dives deeper into how a paragraph can be converted into a program. Other than that, the thesis touches on how knowledge sources like WordNet can be used to create an ontology. The ontology created is dynamic in nature and only deals with the concepts that occur in the input paragraph. This helps with not exploding the generated ASP program with rules that are not necessary. Such an ontology can be either generated every time if space is the issue or else it could be built to improve iteratively with increasing number of paragraphs in the system. WordNet concepts are always accompanied by their senses, so Chapter 6 also talks about how to apply a default preferential pattern for finding out the best sense of a given concept.</w:t>
      </w:r>
    </w:p>
    <w:p w14:paraId="2F4CEDF4" w14:textId="77777777" w:rsidR="004E6B47" w:rsidRDefault="00222E02" w:rsidP="007B39D1">
      <w:pPr>
        <w:pStyle w:val="BodyText"/>
        <w:jc w:val="both"/>
        <w:rPr>
          <w:szCs w:val="24"/>
        </w:rPr>
      </w:pPr>
      <w:r>
        <w:rPr>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szCs w:val="24"/>
        </w:rPr>
        <w:t>Thus</w:t>
      </w:r>
      <w:r>
        <w:rPr>
          <w:szCs w:val="24"/>
        </w:rPr>
        <w:t xml:space="preserve">, the thesis converts the question answering task from a natural language passage to a constraint satisfaction </w:t>
      </w:r>
      <w:r>
        <w:rPr>
          <w:szCs w:val="24"/>
        </w:rPr>
        <w:lastRenderedPageBreak/>
        <w:t>problem, where the paragraph defines the problem environment and the question defines the constraints applied on the environment.</w:t>
      </w:r>
    </w:p>
    <w:p w14:paraId="4269229B" w14:textId="7CDFC31B" w:rsidR="004E6B47" w:rsidRPr="004E6B47" w:rsidRDefault="004E6B47" w:rsidP="007B39D1">
      <w:pPr>
        <w:pStyle w:val="BodyText"/>
        <w:spacing w:before="240"/>
        <w:jc w:val="both"/>
        <w:rPr>
          <w:szCs w:val="24"/>
        </w:rPr>
      </w:pPr>
      <w:r>
        <w:rPr>
          <w:b/>
          <w:szCs w:val="24"/>
        </w:rPr>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 xml:space="preserve">provides a method of automatic Query Generation from a natural language question. This chapter elaborates on how various queries can be generated automatically from a question </w:t>
      </w:r>
      <w:r>
        <w:rPr>
          <w:szCs w:val="24"/>
        </w:rPr>
        <w:lastRenderedPageBreak/>
        <w:t>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77777777"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r w:rsidRPr="002609E0">
        <w:rPr>
          <w:i/>
          <w:szCs w:val="24"/>
          <w:vertAlign w:val="subscript"/>
        </w:rPr>
        <w:t>1</w:t>
      </w:r>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r w:rsidRPr="00132CC2">
        <w:rPr>
          <w:i/>
          <w:szCs w:val="24"/>
          <w:vertAlign w:val="subscript"/>
        </w:rPr>
        <w:t>1</w:t>
      </w:r>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r w:rsidRPr="00054387">
        <w:rPr>
          <w:i/>
          <w:szCs w:val="24"/>
          <w:vertAlign w:val="subscript"/>
        </w:rPr>
        <w:t>1</w:t>
      </w:r>
      <w:r w:rsidRPr="00054387">
        <w:rPr>
          <w:i/>
          <w:szCs w:val="24"/>
        </w:rPr>
        <w:t>,…, tn)</w:t>
      </w:r>
      <w:r w:rsidRPr="00277738">
        <w:rPr>
          <w:szCs w:val="24"/>
        </w:rPr>
        <w:t xml:space="preserve"> is referred to as a negative literal. It means that </w:t>
      </w:r>
      <w:r w:rsidRPr="00652B78">
        <w:rPr>
          <w:i/>
          <w:szCs w:val="24"/>
        </w:rPr>
        <w:t>p (t</w:t>
      </w:r>
      <w:r w:rsidRPr="00652B78">
        <w:rPr>
          <w:i/>
          <w:szCs w:val="24"/>
          <w:vertAlign w:val="subscript"/>
        </w:rPr>
        <w:t>1</w:t>
      </w:r>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m+1</w:t>
      </w:r>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r>
        <w:rPr>
          <w:szCs w:val="24"/>
        </w:rPr>
        <w:t>“</w:t>
      </w:r>
      <w:r w:rsidRPr="00277738">
        <w:rPr>
          <w:szCs w:val="24"/>
        </w:rPr>
        <w:t>:-</w:t>
      </w:r>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r w:rsidRPr="008D73C8">
        <w:rPr>
          <w:i/>
          <w:szCs w:val="24"/>
        </w:rPr>
        <w:t>p :-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 :-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 :- not q(a).</w:t>
      </w:r>
    </w:p>
    <w:p w14:paraId="44EEBFF6" w14:textId="77777777" w:rsidR="00E02C33" w:rsidRPr="00CB4AF4" w:rsidRDefault="00E02C33" w:rsidP="00E02C33">
      <w:pPr>
        <w:jc w:val="both"/>
        <w:rPr>
          <w:i/>
          <w:szCs w:val="24"/>
        </w:rPr>
      </w:pPr>
      <w:r w:rsidRPr="00CB4AF4">
        <w:rPr>
          <w:i/>
          <w:szCs w:val="24"/>
        </w:rPr>
        <w:t>q(a) :-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77777777"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p>
    <w:p w14:paraId="7EFA90B7" w14:textId="77777777" w:rsidR="00E02C33" w:rsidRPr="00106C94" w:rsidRDefault="00E02C33" w:rsidP="00E02C33">
      <w:pPr>
        <w:jc w:val="both"/>
        <w:rPr>
          <w:i/>
          <w:szCs w:val="24"/>
        </w:rPr>
      </w:pPr>
      <w:r w:rsidRPr="00106C94">
        <w:rPr>
          <w:i/>
          <w:szCs w:val="24"/>
        </w:rPr>
        <w:t>:-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 :-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77777777"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56775896" w14:textId="77777777" w:rsidR="00E02C33" w:rsidRPr="00EA288D" w:rsidRDefault="00E02C33" w:rsidP="00E02C33">
      <w:pPr>
        <w:jc w:val="both"/>
        <w:rPr>
          <w:i/>
          <w:szCs w:val="24"/>
        </w:rPr>
      </w:pPr>
      <w:r w:rsidRPr="00EA288D">
        <w:rPr>
          <w:i/>
          <w:szCs w:val="24"/>
        </w:rPr>
        <w:t>p(X) :- c(X),</w:t>
      </w:r>
    </w:p>
    <w:p w14:paraId="3B8E6176" w14:textId="77777777" w:rsidR="00E02C33" w:rsidRPr="00EA288D" w:rsidRDefault="00E02C33" w:rsidP="00E02C33">
      <w:pPr>
        <w:jc w:val="both"/>
        <w:rPr>
          <w:i/>
          <w:szCs w:val="24"/>
        </w:rPr>
      </w:pPr>
      <w:r w:rsidRPr="00EA288D">
        <w:rPr>
          <w:i/>
          <w:szCs w:val="24"/>
        </w:rPr>
        <w:t>not ab(d(X)),</w:t>
      </w:r>
    </w:p>
    <w:p w14:paraId="603DC614" w14:textId="77777777" w:rsidR="00E02C33" w:rsidRPr="00EA288D" w:rsidRDefault="00E02C33" w:rsidP="00E02C33">
      <w:pPr>
        <w:jc w:val="both"/>
        <w:rPr>
          <w:i/>
          <w:szCs w:val="24"/>
        </w:rPr>
      </w:pPr>
      <w:r w:rsidRPr="00EA288D">
        <w:rPr>
          <w:i/>
          <w:szCs w:val="24"/>
        </w:rPr>
        <w:t>not -p(X).</w:t>
      </w:r>
    </w:p>
    <w:p w14:paraId="3CE4E1C8" w14:textId="77777777"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can’t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7777777" w:rsidR="00E02C33" w:rsidRPr="00277738" w:rsidRDefault="00E02C33" w:rsidP="00E02C33">
      <w:pPr>
        <w:jc w:val="both"/>
        <w:rPr>
          <w:szCs w:val="24"/>
        </w:rPr>
      </w:pPr>
      <w:r w:rsidRPr="00277738">
        <w:rPr>
          <w:szCs w:val="24"/>
        </w:rPr>
        <w:t xml:space="preserve">Default reasoning uses two kinds of exceptions viz Strong exceptions and weak exceptions. Weak exception makes the default inapplicable and stop the agent from making a default conclusion. For example, in the above-mentioned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 :-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 :-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68652014" w14:textId="329FDDC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77777777"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an Answer-Set Solver like SaSP or Clasp. The Query Generation System generates multiple queries for a question and arranges them in the order of </w:t>
      </w:r>
      <w:r>
        <w:rPr>
          <w:szCs w:val="24"/>
        </w:rPr>
        <w:lastRenderedPageBreak/>
        <w:t>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7777777" w:rsidR="003A26C1" w:rsidRPr="00B904E1" w:rsidRDefault="003A26C1" w:rsidP="008B28B3">
      <w:pPr>
        <w:jc w:val="both"/>
        <w:rPr>
          <w:szCs w:val="24"/>
        </w:rPr>
      </w:pPr>
      <w:r>
        <w:rPr>
          <w:szCs w:val="24"/>
        </w:rPr>
        <w:t xml:space="preserve">The style of writing in natural language text changes based on the domain, author, title of the text and many other factors. To automate text processing,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concatenation of compound </w:t>
      </w:r>
      <w:r>
        <w:rPr>
          <w:szCs w:val="24"/>
        </w:rPr>
        <w:lastRenderedPageBreak/>
        <w:t xml:space="preserve">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0CD13846" w14:textId="77777777" w:rsidR="003A26C1"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6AFE26B5" w14:textId="77777777" w:rsidR="00E95E6D" w:rsidRDefault="00E95E6D" w:rsidP="008B28B3">
      <w:pPr>
        <w:jc w:val="both"/>
        <w:rPr>
          <w:b/>
          <w:szCs w:val="24"/>
        </w:rPr>
      </w:pPr>
    </w:p>
    <w:p w14:paraId="65D6FCED" w14:textId="77777777" w:rsidR="00E95E6D" w:rsidRDefault="00E95E6D" w:rsidP="008B28B3">
      <w:pPr>
        <w:jc w:val="both"/>
        <w:rPr>
          <w:b/>
          <w:szCs w:val="24"/>
        </w:rPr>
      </w:pP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77777777" w:rsidR="004F6475" w:rsidRPr="00B904E1" w:rsidRDefault="004F6475" w:rsidP="004F6475">
      <w:pPr>
        <w:jc w:val="both"/>
        <w:rPr>
          <w:szCs w:val="24"/>
        </w:rPr>
      </w:pPr>
      <w:r w:rsidRPr="006631C7">
        <w:rPr>
          <w:szCs w:val="24"/>
        </w:rPr>
        <w:t xml:space="preserve">This </w:t>
      </w:r>
      <w:r>
        <w:rPr>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create rules, describing their complete meaning, manually. The default knowledge base makes it </w:t>
      </w:r>
      <w:r>
        <w:rPr>
          <w:szCs w:val="24"/>
        </w:rPr>
        <w:lastRenderedPageBreak/>
        <w:t>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72A072A" w14:textId="77777777" w:rsidR="003A26C1" w:rsidRDefault="003A26C1" w:rsidP="008B28B3">
      <w:pPr>
        <w:jc w:val="both"/>
        <w:rPr>
          <w:szCs w:val="24"/>
        </w:rPr>
      </w:pPr>
      <w:r>
        <w:rPr>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1D030EE9" w14:textId="77777777" w:rsidR="003A26C1" w:rsidRPr="00E8249C" w:rsidRDefault="003A26C1" w:rsidP="008B28B3">
      <w:pPr>
        <w:jc w:val="both"/>
        <w:rPr>
          <w:szCs w:val="24"/>
        </w:rPr>
      </w:pPr>
      <w:r>
        <w:rPr>
          <w:szCs w:val="24"/>
        </w:rPr>
        <w:t>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components of the question including the kind of question, based on the ‘</w:t>
      </w:r>
      <w:proofErr w:type="spellStart"/>
      <w:r>
        <w:rPr>
          <w:szCs w:val="24"/>
        </w:rPr>
        <w:t>Wh</w:t>
      </w:r>
      <w:proofErr w:type="spellEnd"/>
      <w:r>
        <w:rPr>
          <w:szCs w:val="24"/>
        </w:rPr>
        <w:t>’ word and the lexical type and kind of answer expected.</w:t>
      </w:r>
    </w:p>
    <w:p w14:paraId="4DEAC583" w14:textId="77777777" w:rsidR="009F72FD" w:rsidRDefault="009F72FD" w:rsidP="008B28B3">
      <w:pPr>
        <w:jc w:val="both"/>
        <w:rPr>
          <w:b/>
          <w:szCs w:val="24"/>
        </w:rPr>
      </w:pPr>
    </w:p>
    <w:p w14:paraId="195FCF2C" w14:textId="2902079C" w:rsidR="003A26C1" w:rsidRDefault="003A26C1" w:rsidP="008B28B3">
      <w:pPr>
        <w:jc w:val="both"/>
        <w:rPr>
          <w:b/>
          <w:szCs w:val="24"/>
        </w:rPr>
      </w:pPr>
      <w:r>
        <w:rPr>
          <w:b/>
          <w:szCs w:val="24"/>
        </w:rPr>
        <w:lastRenderedPageBreak/>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Pr="00C368C5"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6424F797" w14:textId="77777777" w:rsidR="00103A54" w:rsidRPr="0086412A"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200BBA05" w14:textId="77777777" w:rsidR="00084310" w:rsidRDefault="00084310" w:rsidP="007D1981">
      <w:pPr>
        <w:jc w:val="both"/>
        <w:rPr>
          <w:b/>
          <w:szCs w:val="24"/>
        </w:rPr>
      </w:pP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0171166" w14:textId="70036027" w:rsidR="00281700" w:rsidRDefault="00281700" w:rsidP="00281700">
      <w:pPr>
        <w:pStyle w:val="BodyText"/>
      </w:pPr>
    </w:p>
    <w:p w14:paraId="4C8C99CD" w14:textId="48F51B06" w:rsidR="00281700" w:rsidRDefault="00281700" w:rsidP="00281700">
      <w:pPr>
        <w:pStyle w:val="BodyText"/>
      </w:pPr>
    </w:p>
    <w:p w14:paraId="65C426F2" w14:textId="77777777" w:rsidR="00281700" w:rsidRPr="00281700" w:rsidRDefault="00281700"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7777777" w:rsidR="00AA12BC" w:rsidRDefault="00AA12BC" w:rsidP="00FA178A">
      <w:pPr>
        <w:jc w:val="both"/>
        <w:rPr>
          <w:szCs w:val="24"/>
        </w:rPr>
      </w:pPr>
      <w:r>
        <w:rPr>
          <w:szCs w:val="24"/>
        </w:rPr>
        <w:t>We will discuss each of these dependencies and their meanings in detail later in the chapter. In the above-mentioned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77777777" w:rsidR="003057CE" w:rsidRDefault="003057CE" w:rsidP="00FA178A">
      <w:pPr>
        <w:jc w:val="both"/>
        <w:rPr>
          <w:szCs w:val="24"/>
        </w:rPr>
      </w:pPr>
    </w:p>
    <w:tbl>
      <w:tblPr>
        <w:tblStyle w:val="ListParagraph"/>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ind w:left="0"/>
              <w:rPr>
                <w:rFonts w:ascii="Times New Roman" w:eastAsia="Times New Roman" w:hAnsi="Times New Roman" w:cs="Times New Roman"/>
                <w:b/>
                <w:i/>
                <w:szCs w:val="24"/>
              </w:rPr>
            </w:pPr>
            <w:r w:rsidRPr="00E05511">
              <w:rPr>
                <w:rFonts w:ascii="Times New Roman" w:eastAsia="Times New Roman" w:hAnsi="Times New Roman" w:cs="Times New Roman"/>
                <w:b/>
                <w:i/>
                <w:szCs w:val="24"/>
              </w:rPr>
              <w:t>Tag</w:t>
            </w:r>
          </w:p>
        </w:tc>
        <w:tc>
          <w:tcPr>
            <w:tcW w:w="4295" w:type="dxa"/>
          </w:tcPr>
          <w:p w14:paraId="404AF66D" w14:textId="77777777" w:rsidR="00AA12BC" w:rsidRPr="00CD3168" w:rsidRDefault="00AA12BC" w:rsidP="00264FEA">
            <w:pPr>
              <w:spacing w:line="360" w:lineRule="auto"/>
              <w:ind w:left="0"/>
              <w:jc w:val="both"/>
              <w:rPr>
                <w:rFonts w:ascii="Times New Roman" w:eastAsia="Times New Roman" w:hAnsi="Times New Roman" w:cs="Times New Roman"/>
                <w:b/>
                <w:i/>
                <w:szCs w:val="24"/>
              </w:rPr>
            </w:pPr>
            <w:r w:rsidRPr="00E05511">
              <w:rPr>
                <w:rFonts w:ascii="Times New Roman" w:eastAsia="Times New Roman" w:hAnsi="Times New Roman" w:cs="Times New Roman"/>
                <w:b/>
                <w:i/>
                <w:szCs w:val="24"/>
              </w:rPr>
              <w:t>Description</w:t>
            </w:r>
          </w:p>
        </w:tc>
        <w:tc>
          <w:tcPr>
            <w:tcW w:w="540" w:type="dxa"/>
          </w:tcPr>
          <w:p w14:paraId="16DC9455" w14:textId="77777777" w:rsidR="00AA12BC" w:rsidRPr="00CD3168" w:rsidRDefault="00AA12BC" w:rsidP="00264FEA">
            <w:pPr>
              <w:spacing w:line="360" w:lineRule="auto"/>
              <w:ind w:left="0"/>
              <w:jc w:val="both"/>
              <w:rPr>
                <w:rFonts w:ascii="Times New Roman" w:eastAsia="Times New Roman" w:hAnsi="Times New Roman" w:cs="Times New Roman"/>
                <w:b/>
                <w:i/>
                <w:szCs w:val="24"/>
              </w:rPr>
            </w:pPr>
            <w:r w:rsidRPr="00E05511">
              <w:rPr>
                <w:rFonts w:ascii="Times New Roman" w:eastAsia="Times New Roman" w:hAnsi="Times New Roman" w:cs="Times New Roman"/>
                <w:b/>
                <w:i/>
                <w:szCs w:val="24"/>
              </w:rPr>
              <w:t>Tag</w:t>
            </w:r>
          </w:p>
        </w:tc>
        <w:tc>
          <w:tcPr>
            <w:tcW w:w="4140" w:type="dxa"/>
          </w:tcPr>
          <w:p w14:paraId="27334777" w14:textId="77777777" w:rsidR="00AA12BC" w:rsidRPr="00CD3168" w:rsidRDefault="00AA12BC" w:rsidP="00264FEA">
            <w:pPr>
              <w:spacing w:line="360" w:lineRule="auto"/>
              <w:ind w:left="0"/>
              <w:jc w:val="both"/>
              <w:rPr>
                <w:rFonts w:ascii="Times New Roman" w:eastAsia="Times New Roman" w:hAnsi="Times New Roman" w:cs="Times New Roman"/>
                <w:b/>
                <w:i/>
                <w:szCs w:val="24"/>
              </w:rPr>
            </w:pPr>
            <w:r w:rsidRPr="00E05511">
              <w:rPr>
                <w:rFonts w:ascii="Times New Roman" w:eastAsia="Times New Roman" w:hAnsi="Times New Roman" w:cs="Times New Roman"/>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CC</w:t>
            </w:r>
          </w:p>
        </w:tc>
        <w:tc>
          <w:tcPr>
            <w:tcW w:w="4295" w:type="dxa"/>
          </w:tcPr>
          <w:p w14:paraId="4F193D15"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Coordinating conjunction</w:t>
            </w:r>
          </w:p>
        </w:tc>
        <w:tc>
          <w:tcPr>
            <w:tcW w:w="540" w:type="dxa"/>
          </w:tcPr>
          <w:p w14:paraId="16493116"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PRP$</w:t>
            </w:r>
          </w:p>
        </w:tc>
        <w:tc>
          <w:tcPr>
            <w:tcW w:w="4140" w:type="dxa"/>
          </w:tcPr>
          <w:p w14:paraId="10ECE665"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CD</w:t>
            </w:r>
          </w:p>
        </w:tc>
        <w:tc>
          <w:tcPr>
            <w:tcW w:w="4295" w:type="dxa"/>
          </w:tcPr>
          <w:p w14:paraId="4697602D"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Cardinal number</w:t>
            </w:r>
          </w:p>
        </w:tc>
        <w:tc>
          <w:tcPr>
            <w:tcW w:w="540" w:type="dxa"/>
          </w:tcPr>
          <w:p w14:paraId="38517A36"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RB</w:t>
            </w:r>
          </w:p>
        </w:tc>
        <w:tc>
          <w:tcPr>
            <w:tcW w:w="4140" w:type="dxa"/>
          </w:tcPr>
          <w:p w14:paraId="28CA379F"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DT</w:t>
            </w:r>
          </w:p>
        </w:tc>
        <w:tc>
          <w:tcPr>
            <w:tcW w:w="4295" w:type="dxa"/>
          </w:tcPr>
          <w:p w14:paraId="332974ED"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Determiner</w:t>
            </w:r>
          </w:p>
        </w:tc>
        <w:tc>
          <w:tcPr>
            <w:tcW w:w="540" w:type="dxa"/>
          </w:tcPr>
          <w:p w14:paraId="587767C9"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RB</w:t>
            </w:r>
            <w:r>
              <w:rPr>
                <w:rFonts w:ascii="Times New Roman" w:eastAsia="Times New Roman" w:hAnsi="Times New Roman" w:cs="Times New Roman"/>
                <w:szCs w:val="24"/>
              </w:rPr>
              <w:t>R</w:t>
            </w:r>
          </w:p>
        </w:tc>
        <w:tc>
          <w:tcPr>
            <w:tcW w:w="4140" w:type="dxa"/>
          </w:tcPr>
          <w:p w14:paraId="77D572FE" w14:textId="77777777" w:rsidR="00AA12BC" w:rsidRDefault="00AA12BC" w:rsidP="005F61FF">
            <w:pPr>
              <w:spacing w:line="360" w:lineRule="auto"/>
              <w:ind w:left="0"/>
              <w:jc w:val="both"/>
              <w:rPr>
                <w:rFonts w:ascii="Times New Roman" w:eastAsia="Times New Roman" w:hAnsi="Times New Roman" w:cs="Times New Roman"/>
                <w:szCs w:val="24"/>
              </w:rPr>
            </w:pPr>
            <w:r w:rsidRPr="00E05511">
              <w:rPr>
                <w:rFonts w:ascii="Times New Roman" w:eastAsia="Times New Roman" w:hAnsi="Times New Roman" w:cs="Times New Roman"/>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lastRenderedPageBreak/>
              <w:t>EX</w:t>
            </w:r>
          </w:p>
        </w:tc>
        <w:tc>
          <w:tcPr>
            <w:tcW w:w="4295" w:type="dxa"/>
          </w:tcPr>
          <w:p w14:paraId="1BE757DC" w14:textId="77777777" w:rsidR="00AA12BC"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Existential </w:t>
            </w:r>
            <w:r w:rsidRPr="00E05511">
              <w:rPr>
                <w:rFonts w:ascii="Times New Roman" w:eastAsia="Times New Roman" w:hAnsi="Times New Roman" w:cs="Times New Roman"/>
                <w:i/>
                <w:iCs/>
                <w:szCs w:val="24"/>
              </w:rPr>
              <w:t>there</w:t>
            </w:r>
          </w:p>
        </w:tc>
        <w:tc>
          <w:tcPr>
            <w:tcW w:w="540" w:type="dxa"/>
          </w:tcPr>
          <w:p w14:paraId="152249D9"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RB</w:t>
            </w:r>
            <w:r>
              <w:rPr>
                <w:rFonts w:ascii="Times New Roman" w:eastAsia="Times New Roman" w:hAnsi="Times New Roman" w:cs="Times New Roman"/>
                <w:szCs w:val="24"/>
              </w:rPr>
              <w:t>S</w:t>
            </w:r>
          </w:p>
        </w:tc>
        <w:tc>
          <w:tcPr>
            <w:tcW w:w="4140" w:type="dxa"/>
          </w:tcPr>
          <w:p w14:paraId="5F77C2C7"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FW</w:t>
            </w:r>
          </w:p>
        </w:tc>
        <w:tc>
          <w:tcPr>
            <w:tcW w:w="4295" w:type="dxa"/>
          </w:tcPr>
          <w:p w14:paraId="6C4984F1" w14:textId="77777777" w:rsidR="00AA12BC"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Foreign word</w:t>
            </w:r>
          </w:p>
        </w:tc>
        <w:tc>
          <w:tcPr>
            <w:tcW w:w="540" w:type="dxa"/>
          </w:tcPr>
          <w:p w14:paraId="5B7E0F34"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RP</w:t>
            </w:r>
          </w:p>
        </w:tc>
        <w:tc>
          <w:tcPr>
            <w:tcW w:w="4140" w:type="dxa"/>
          </w:tcPr>
          <w:p w14:paraId="0E1A2F43"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IN</w:t>
            </w:r>
          </w:p>
        </w:tc>
        <w:tc>
          <w:tcPr>
            <w:tcW w:w="4295" w:type="dxa"/>
          </w:tcPr>
          <w:p w14:paraId="5DF529EB" w14:textId="77777777" w:rsidR="00AA12BC"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Preposition or subordinating conjunction</w:t>
            </w:r>
          </w:p>
        </w:tc>
        <w:tc>
          <w:tcPr>
            <w:tcW w:w="540" w:type="dxa"/>
          </w:tcPr>
          <w:p w14:paraId="2156153C"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SYM</w:t>
            </w:r>
          </w:p>
        </w:tc>
        <w:tc>
          <w:tcPr>
            <w:tcW w:w="4140" w:type="dxa"/>
          </w:tcPr>
          <w:p w14:paraId="7E7951BF"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JJ</w:t>
            </w:r>
          </w:p>
        </w:tc>
        <w:tc>
          <w:tcPr>
            <w:tcW w:w="4295" w:type="dxa"/>
          </w:tcPr>
          <w:p w14:paraId="1771356C" w14:textId="77777777" w:rsidR="00AA12BC"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Adjective</w:t>
            </w:r>
          </w:p>
        </w:tc>
        <w:tc>
          <w:tcPr>
            <w:tcW w:w="540" w:type="dxa"/>
          </w:tcPr>
          <w:p w14:paraId="6D1B2A4D"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TO</w:t>
            </w:r>
          </w:p>
        </w:tc>
        <w:tc>
          <w:tcPr>
            <w:tcW w:w="4140" w:type="dxa"/>
          </w:tcPr>
          <w:p w14:paraId="4632C369" w14:textId="77777777" w:rsidR="00AA12BC" w:rsidRDefault="00AA12BC" w:rsidP="005245F7">
            <w:pPr>
              <w:spacing w:line="360" w:lineRule="auto"/>
              <w:ind w:left="0"/>
              <w:rPr>
                <w:rFonts w:ascii="Times New Roman" w:eastAsia="Times New Roman" w:hAnsi="Times New Roman" w:cs="Times New Roman"/>
                <w:szCs w:val="24"/>
              </w:rPr>
            </w:pPr>
            <w:r>
              <w:rPr>
                <w:rFonts w:ascii="Times New Roman" w:eastAsia="Times New Roman" w:hAnsi="Times New Roman" w:cs="Times New Roman"/>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JJR</w:t>
            </w:r>
          </w:p>
        </w:tc>
        <w:tc>
          <w:tcPr>
            <w:tcW w:w="4295" w:type="dxa"/>
          </w:tcPr>
          <w:p w14:paraId="24718C8A"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Adjective, comparative</w:t>
            </w:r>
          </w:p>
        </w:tc>
        <w:tc>
          <w:tcPr>
            <w:tcW w:w="540" w:type="dxa"/>
          </w:tcPr>
          <w:p w14:paraId="33294CAC"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UH</w:t>
            </w:r>
          </w:p>
        </w:tc>
        <w:tc>
          <w:tcPr>
            <w:tcW w:w="4140" w:type="dxa"/>
          </w:tcPr>
          <w:p w14:paraId="526F2159"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JJS</w:t>
            </w:r>
          </w:p>
        </w:tc>
        <w:tc>
          <w:tcPr>
            <w:tcW w:w="4295" w:type="dxa"/>
          </w:tcPr>
          <w:p w14:paraId="52927839"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Adjective, superlative</w:t>
            </w:r>
          </w:p>
        </w:tc>
        <w:tc>
          <w:tcPr>
            <w:tcW w:w="540" w:type="dxa"/>
          </w:tcPr>
          <w:p w14:paraId="581B169F"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VB</w:t>
            </w:r>
          </w:p>
        </w:tc>
        <w:tc>
          <w:tcPr>
            <w:tcW w:w="4140" w:type="dxa"/>
          </w:tcPr>
          <w:p w14:paraId="223FAB87"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LS</w:t>
            </w:r>
          </w:p>
        </w:tc>
        <w:tc>
          <w:tcPr>
            <w:tcW w:w="4295" w:type="dxa"/>
          </w:tcPr>
          <w:p w14:paraId="641D9567"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List item marker</w:t>
            </w:r>
          </w:p>
        </w:tc>
        <w:tc>
          <w:tcPr>
            <w:tcW w:w="540" w:type="dxa"/>
          </w:tcPr>
          <w:p w14:paraId="5DF9860E"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VBD</w:t>
            </w:r>
          </w:p>
        </w:tc>
        <w:tc>
          <w:tcPr>
            <w:tcW w:w="4140" w:type="dxa"/>
          </w:tcPr>
          <w:p w14:paraId="4898A7AB"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MD</w:t>
            </w:r>
          </w:p>
        </w:tc>
        <w:tc>
          <w:tcPr>
            <w:tcW w:w="4295" w:type="dxa"/>
          </w:tcPr>
          <w:p w14:paraId="670CBA7A"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Modal</w:t>
            </w:r>
          </w:p>
        </w:tc>
        <w:tc>
          <w:tcPr>
            <w:tcW w:w="540" w:type="dxa"/>
          </w:tcPr>
          <w:p w14:paraId="6E5AC28B"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VBG</w:t>
            </w:r>
          </w:p>
        </w:tc>
        <w:tc>
          <w:tcPr>
            <w:tcW w:w="4140" w:type="dxa"/>
          </w:tcPr>
          <w:p w14:paraId="2AE641BD"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 xml:space="preserve">Verb, </w:t>
            </w:r>
            <w:proofErr w:type="gramStart"/>
            <w:r w:rsidRPr="00E05511">
              <w:rPr>
                <w:rFonts w:ascii="Times New Roman" w:eastAsia="Times New Roman" w:hAnsi="Times New Roman" w:cs="Times New Roman"/>
                <w:szCs w:val="24"/>
              </w:rPr>
              <w:t>gerund</w:t>
            </w:r>
            <w:proofErr w:type="gramEnd"/>
            <w:r w:rsidRPr="00E05511">
              <w:rPr>
                <w:rFonts w:ascii="Times New Roman" w:eastAsia="Times New Roman" w:hAnsi="Times New Roman" w:cs="Times New Roman"/>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NN</w:t>
            </w:r>
          </w:p>
        </w:tc>
        <w:tc>
          <w:tcPr>
            <w:tcW w:w="4295" w:type="dxa"/>
          </w:tcPr>
          <w:p w14:paraId="7DAC3DCC"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Noun, singular or mass</w:t>
            </w:r>
          </w:p>
        </w:tc>
        <w:tc>
          <w:tcPr>
            <w:tcW w:w="540" w:type="dxa"/>
          </w:tcPr>
          <w:p w14:paraId="53CBA967"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VBN</w:t>
            </w:r>
          </w:p>
        </w:tc>
        <w:tc>
          <w:tcPr>
            <w:tcW w:w="4140" w:type="dxa"/>
          </w:tcPr>
          <w:p w14:paraId="472EBCA5"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NNS</w:t>
            </w:r>
          </w:p>
        </w:tc>
        <w:tc>
          <w:tcPr>
            <w:tcW w:w="4295" w:type="dxa"/>
          </w:tcPr>
          <w:p w14:paraId="63DC59D2"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Noun, plural</w:t>
            </w:r>
          </w:p>
        </w:tc>
        <w:tc>
          <w:tcPr>
            <w:tcW w:w="540" w:type="dxa"/>
          </w:tcPr>
          <w:p w14:paraId="176EA76E"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VBP</w:t>
            </w:r>
          </w:p>
        </w:tc>
        <w:tc>
          <w:tcPr>
            <w:tcW w:w="4140" w:type="dxa"/>
          </w:tcPr>
          <w:p w14:paraId="0B19EE25"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NNP</w:t>
            </w:r>
          </w:p>
        </w:tc>
        <w:tc>
          <w:tcPr>
            <w:tcW w:w="4295" w:type="dxa"/>
          </w:tcPr>
          <w:p w14:paraId="6E0C651D"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Proper noun, singular</w:t>
            </w:r>
          </w:p>
        </w:tc>
        <w:tc>
          <w:tcPr>
            <w:tcW w:w="540" w:type="dxa"/>
          </w:tcPr>
          <w:p w14:paraId="6C8FF62E"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VBZ</w:t>
            </w:r>
          </w:p>
        </w:tc>
        <w:tc>
          <w:tcPr>
            <w:tcW w:w="4140" w:type="dxa"/>
          </w:tcPr>
          <w:p w14:paraId="69E42B3C"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ind w:left="0"/>
              <w:rPr>
                <w:rFonts w:ascii="Times New Roman" w:eastAsia="Times New Roman" w:hAnsi="Times New Roman" w:cs="Times New Roman"/>
                <w:szCs w:val="24"/>
              </w:rPr>
            </w:pPr>
            <w:bookmarkStart w:id="11" w:name="_Hlk510748909"/>
            <w:r w:rsidRPr="00E05511">
              <w:rPr>
                <w:rFonts w:ascii="Times New Roman" w:eastAsia="Times New Roman" w:hAnsi="Times New Roman" w:cs="Times New Roman"/>
                <w:szCs w:val="24"/>
              </w:rPr>
              <w:t>NNPS</w:t>
            </w:r>
          </w:p>
        </w:tc>
        <w:tc>
          <w:tcPr>
            <w:tcW w:w="4295" w:type="dxa"/>
          </w:tcPr>
          <w:p w14:paraId="36DAC423"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Proper noun, plural</w:t>
            </w:r>
          </w:p>
        </w:tc>
        <w:tc>
          <w:tcPr>
            <w:tcW w:w="540" w:type="dxa"/>
          </w:tcPr>
          <w:p w14:paraId="01A34D15"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WDT</w:t>
            </w:r>
          </w:p>
        </w:tc>
        <w:tc>
          <w:tcPr>
            <w:tcW w:w="4140" w:type="dxa"/>
          </w:tcPr>
          <w:p w14:paraId="70D0D45A" w14:textId="77777777" w:rsidR="00AA12BC" w:rsidRDefault="00AA12BC" w:rsidP="005245F7">
            <w:pPr>
              <w:spacing w:line="360" w:lineRule="auto"/>
              <w:ind w:left="0"/>
              <w:rPr>
                <w:rFonts w:ascii="Times New Roman" w:eastAsia="Times New Roman" w:hAnsi="Times New Roman" w:cs="Times New Roman"/>
                <w:szCs w:val="24"/>
              </w:rPr>
            </w:pPr>
            <w:proofErr w:type="spellStart"/>
            <w:r w:rsidRPr="00E05511">
              <w:rPr>
                <w:rFonts w:ascii="Times New Roman" w:eastAsia="Times New Roman" w:hAnsi="Times New Roman" w:cs="Times New Roman"/>
                <w:szCs w:val="24"/>
              </w:rPr>
              <w:t>Wh</w:t>
            </w:r>
            <w:proofErr w:type="spellEnd"/>
            <w:r w:rsidRPr="00E05511">
              <w:rPr>
                <w:rFonts w:ascii="Times New Roman" w:eastAsia="Times New Roman" w:hAnsi="Times New Roman" w:cs="Times New Roman"/>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PDT</w:t>
            </w:r>
          </w:p>
        </w:tc>
        <w:tc>
          <w:tcPr>
            <w:tcW w:w="4295" w:type="dxa"/>
          </w:tcPr>
          <w:p w14:paraId="0353804C"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Predeterminer</w:t>
            </w:r>
          </w:p>
        </w:tc>
        <w:tc>
          <w:tcPr>
            <w:tcW w:w="540" w:type="dxa"/>
          </w:tcPr>
          <w:p w14:paraId="356DA3F9"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WP</w:t>
            </w:r>
          </w:p>
        </w:tc>
        <w:tc>
          <w:tcPr>
            <w:tcW w:w="4140" w:type="dxa"/>
          </w:tcPr>
          <w:p w14:paraId="4A38626C" w14:textId="77777777" w:rsidR="00AA12BC" w:rsidRDefault="00AA12BC" w:rsidP="005245F7">
            <w:pPr>
              <w:spacing w:line="360" w:lineRule="auto"/>
              <w:ind w:left="0"/>
              <w:rPr>
                <w:rFonts w:ascii="Times New Roman" w:eastAsia="Times New Roman" w:hAnsi="Times New Roman" w:cs="Times New Roman"/>
                <w:szCs w:val="24"/>
              </w:rPr>
            </w:pPr>
            <w:proofErr w:type="spellStart"/>
            <w:r w:rsidRPr="00E05511">
              <w:rPr>
                <w:rFonts w:ascii="Times New Roman" w:eastAsia="Times New Roman" w:hAnsi="Times New Roman" w:cs="Times New Roman"/>
                <w:szCs w:val="24"/>
              </w:rPr>
              <w:t>Wh</w:t>
            </w:r>
            <w:proofErr w:type="spellEnd"/>
            <w:r w:rsidRPr="00E05511">
              <w:rPr>
                <w:rFonts w:ascii="Times New Roman" w:eastAsia="Times New Roman" w:hAnsi="Times New Roman" w:cs="Times New Roman"/>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POS</w:t>
            </w:r>
          </w:p>
        </w:tc>
        <w:tc>
          <w:tcPr>
            <w:tcW w:w="4295" w:type="dxa"/>
          </w:tcPr>
          <w:p w14:paraId="06D831A3"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Possessive ending</w:t>
            </w:r>
          </w:p>
        </w:tc>
        <w:tc>
          <w:tcPr>
            <w:tcW w:w="540" w:type="dxa"/>
          </w:tcPr>
          <w:p w14:paraId="2EF4FE67"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WP$</w:t>
            </w:r>
          </w:p>
        </w:tc>
        <w:tc>
          <w:tcPr>
            <w:tcW w:w="4140" w:type="dxa"/>
          </w:tcPr>
          <w:p w14:paraId="07D07423" w14:textId="77777777" w:rsidR="00AA12BC" w:rsidRDefault="00AA12BC" w:rsidP="005245F7">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 xml:space="preserve">Possessive </w:t>
            </w:r>
            <w:proofErr w:type="spellStart"/>
            <w:r w:rsidRPr="00E05511">
              <w:rPr>
                <w:rFonts w:ascii="Times New Roman" w:eastAsia="Times New Roman" w:hAnsi="Times New Roman" w:cs="Times New Roman"/>
                <w:szCs w:val="24"/>
              </w:rPr>
              <w:t>wh</w:t>
            </w:r>
            <w:proofErr w:type="spellEnd"/>
            <w:r w:rsidRPr="00E05511">
              <w:rPr>
                <w:rFonts w:ascii="Times New Roman" w:eastAsia="Times New Roman" w:hAnsi="Times New Roman" w:cs="Times New Roman"/>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PRP</w:t>
            </w:r>
          </w:p>
        </w:tc>
        <w:tc>
          <w:tcPr>
            <w:tcW w:w="4295" w:type="dxa"/>
          </w:tcPr>
          <w:p w14:paraId="6EA82E7C" w14:textId="77777777" w:rsidR="00AA12BC" w:rsidRPr="00E05511" w:rsidRDefault="00AA12BC" w:rsidP="00737B84">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Personal pronoun</w:t>
            </w:r>
          </w:p>
        </w:tc>
        <w:tc>
          <w:tcPr>
            <w:tcW w:w="540" w:type="dxa"/>
          </w:tcPr>
          <w:p w14:paraId="450C4601" w14:textId="77777777" w:rsidR="00AA12BC" w:rsidRDefault="00AA12BC" w:rsidP="00461022">
            <w:pPr>
              <w:spacing w:line="360" w:lineRule="auto"/>
              <w:ind w:left="0"/>
              <w:rPr>
                <w:rFonts w:ascii="Times New Roman" w:eastAsia="Times New Roman" w:hAnsi="Times New Roman" w:cs="Times New Roman"/>
                <w:szCs w:val="24"/>
              </w:rPr>
            </w:pPr>
            <w:r w:rsidRPr="00E05511">
              <w:rPr>
                <w:rFonts w:ascii="Times New Roman" w:eastAsia="Times New Roman" w:hAnsi="Times New Roman" w:cs="Times New Roman"/>
                <w:szCs w:val="24"/>
              </w:rPr>
              <w:t>WRB</w:t>
            </w:r>
          </w:p>
        </w:tc>
        <w:tc>
          <w:tcPr>
            <w:tcW w:w="4140" w:type="dxa"/>
          </w:tcPr>
          <w:p w14:paraId="02E6710E" w14:textId="77777777" w:rsidR="00AA12BC" w:rsidRDefault="00AA12BC" w:rsidP="005245F7">
            <w:pPr>
              <w:spacing w:line="360" w:lineRule="auto"/>
              <w:ind w:left="0"/>
              <w:rPr>
                <w:rFonts w:ascii="Times New Roman" w:eastAsia="Times New Roman" w:hAnsi="Times New Roman" w:cs="Times New Roman"/>
                <w:szCs w:val="24"/>
              </w:rPr>
            </w:pPr>
            <w:proofErr w:type="spellStart"/>
            <w:r w:rsidRPr="00E05511">
              <w:rPr>
                <w:rFonts w:ascii="Times New Roman" w:eastAsia="Times New Roman" w:hAnsi="Times New Roman" w:cs="Times New Roman"/>
                <w:szCs w:val="24"/>
              </w:rPr>
              <w:t>Wh</w:t>
            </w:r>
            <w:proofErr w:type="spellEnd"/>
            <w:r w:rsidRPr="00E05511">
              <w:rPr>
                <w:rFonts w:ascii="Times New Roman" w:eastAsia="Times New Roman" w:hAnsi="Times New Roman" w:cs="Times New Roman"/>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2FAB40D4" w14:textId="77777777" w:rsidR="00AA12BC" w:rsidRPr="008D45C1"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57E2C4C7" w14:textId="77777777" w:rsidR="00AA12BC" w:rsidRDefault="00AA12BC" w:rsidP="00FA178A">
      <w:pPr>
        <w:jc w:val="both"/>
        <w:rPr>
          <w:szCs w:val="24"/>
        </w:rPr>
      </w:pP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40D5F9A9" w14:textId="77777777" w:rsidR="00AA12BC" w:rsidRDefault="00AA12BC" w:rsidP="00FA178A">
      <w:pPr>
        <w:jc w:val="both"/>
        <w:rPr>
          <w:i/>
          <w:szCs w:val="24"/>
        </w:rPr>
      </w:pPr>
      <w:r w:rsidRPr="00DD2B83">
        <w:rPr>
          <w:szCs w:val="24"/>
        </w:rPr>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lastRenderedPageBreak/>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Pr="005E3C65"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69278846" w14:textId="77777777" w:rsidR="00AA12BC" w:rsidRPr="00454EFA"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0D7E98A5" w14:textId="77777777" w:rsidR="00762F65" w:rsidRDefault="00762F65" w:rsidP="00FA178A">
      <w:pPr>
        <w:jc w:val="both"/>
        <w:rPr>
          <w:b/>
          <w:szCs w:val="24"/>
        </w:rPr>
      </w:pP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00F0C131" w14:textId="77777777" w:rsidR="00AA12BC" w:rsidRDefault="00AA12BC" w:rsidP="00FA178A">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2F3022CF" w14:textId="77777777" w:rsidR="00AA12BC" w:rsidRDefault="00AA12BC" w:rsidP="00FA178A">
      <w:pPr>
        <w:jc w:val="both"/>
        <w:rPr>
          <w:szCs w:val="24"/>
        </w:rPr>
      </w:pPr>
    </w:p>
    <w:tbl>
      <w:tblPr>
        <w:tblStyle w:val="ListParagraph"/>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rFonts w:ascii="Times New Roman" w:hAnsi="Times New Roman" w:cs="Times New Roman"/>
                <w:b/>
                <w:i/>
                <w:szCs w:val="24"/>
              </w:rPr>
            </w:pPr>
            <w:r w:rsidRPr="002F20A1">
              <w:rPr>
                <w:rFonts w:ascii="Times New Roman" w:hAnsi="Times New Roman" w:cs="Times New Roman"/>
                <w:b/>
                <w:i/>
                <w:szCs w:val="24"/>
              </w:rPr>
              <w:t>Name</w:t>
            </w:r>
          </w:p>
        </w:tc>
        <w:tc>
          <w:tcPr>
            <w:tcW w:w="6566" w:type="dxa"/>
          </w:tcPr>
          <w:p w14:paraId="6E45711A" w14:textId="77777777" w:rsidR="00AA12BC" w:rsidRPr="002F20A1" w:rsidRDefault="00AA12BC" w:rsidP="000022AD">
            <w:pPr>
              <w:spacing w:line="360" w:lineRule="auto"/>
              <w:jc w:val="both"/>
              <w:rPr>
                <w:rFonts w:ascii="Times New Roman" w:hAnsi="Times New Roman" w:cs="Times New Roman"/>
                <w:b/>
                <w:i/>
                <w:szCs w:val="24"/>
              </w:rPr>
            </w:pPr>
            <w:r w:rsidRPr="002F20A1">
              <w:rPr>
                <w:rFonts w:ascii="Times New Roman" w:hAnsi="Times New Roman" w:cs="Times New Roman"/>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rFonts w:ascii="Times New Roman" w:hAnsi="Times New Roman" w:cs="Times New Roman"/>
                <w:szCs w:val="24"/>
              </w:rPr>
            </w:pPr>
            <w:proofErr w:type="gramStart"/>
            <w:r w:rsidRPr="004F25B5">
              <w:rPr>
                <w:rFonts w:ascii="Times New Roman" w:hAnsi="Times New Roman" w:cs="Times New Roman"/>
                <w:szCs w:val="24"/>
              </w:rPr>
              <w:t>noun.Tops</w:t>
            </w:r>
            <w:proofErr w:type="gramEnd"/>
          </w:p>
        </w:tc>
        <w:tc>
          <w:tcPr>
            <w:tcW w:w="6566" w:type="dxa"/>
          </w:tcPr>
          <w:p w14:paraId="2FC2F090" w14:textId="77777777" w:rsidR="00AA12BC"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rFonts w:ascii="Times New Roman" w:hAnsi="Times New Roman" w:cs="Times New Roman"/>
                <w:szCs w:val="24"/>
              </w:rPr>
            </w:pPr>
            <w:proofErr w:type="spellStart"/>
            <w:r w:rsidRPr="004F25B5">
              <w:rPr>
                <w:rFonts w:ascii="Times New Roman" w:hAnsi="Times New Roman" w:cs="Times New Roman"/>
                <w:szCs w:val="24"/>
              </w:rPr>
              <w:t>noun.act</w:t>
            </w:r>
            <w:proofErr w:type="spellEnd"/>
          </w:p>
        </w:tc>
        <w:tc>
          <w:tcPr>
            <w:tcW w:w="6566" w:type="dxa"/>
          </w:tcPr>
          <w:p w14:paraId="1DCD8F09"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rFonts w:ascii="Times New Roman" w:hAnsi="Times New Roman" w:cs="Times New Roman"/>
                <w:szCs w:val="24"/>
              </w:rPr>
            </w:pPr>
            <w:proofErr w:type="gramStart"/>
            <w:r w:rsidRPr="004F25B5">
              <w:rPr>
                <w:rFonts w:ascii="Times New Roman" w:hAnsi="Times New Roman" w:cs="Times New Roman"/>
                <w:szCs w:val="24"/>
              </w:rPr>
              <w:t>noun.animal</w:t>
            </w:r>
            <w:proofErr w:type="gramEnd"/>
          </w:p>
        </w:tc>
        <w:tc>
          <w:tcPr>
            <w:tcW w:w="6566" w:type="dxa"/>
          </w:tcPr>
          <w:p w14:paraId="7769CCAD"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lastRenderedPageBreak/>
              <w:t>noun.artifact</w:t>
            </w:r>
            <w:proofErr w:type="spellEnd"/>
            <w:proofErr w:type="gramEnd"/>
          </w:p>
        </w:tc>
        <w:tc>
          <w:tcPr>
            <w:tcW w:w="6566" w:type="dxa"/>
          </w:tcPr>
          <w:p w14:paraId="20C939DE"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 xml:space="preserve">nouns denoting </w:t>
            </w:r>
            <w:proofErr w:type="gramStart"/>
            <w:r w:rsidRPr="004F25B5">
              <w:rPr>
                <w:rFonts w:ascii="Times New Roman" w:hAnsi="Times New Roman" w:cs="Times New Roman"/>
                <w:szCs w:val="24"/>
              </w:rPr>
              <w:t>man-made</w:t>
            </w:r>
            <w:proofErr w:type="gramEnd"/>
            <w:r w:rsidRPr="004F25B5">
              <w:rPr>
                <w:rFonts w:ascii="Times New Roman" w:hAnsi="Times New Roman" w:cs="Times New Roman"/>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 xml:space="preserve">nouns denoting natural objects (not </w:t>
            </w:r>
            <w:proofErr w:type="gramStart"/>
            <w:r w:rsidRPr="004F25B5">
              <w:rPr>
                <w:rFonts w:ascii="Times New Roman" w:hAnsi="Times New Roman" w:cs="Times New Roman"/>
                <w:szCs w:val="24"/>
              </w:rPr>
              <w:t>man-made</w:t>
            </w:r>
            <w:proofErr w:type="gramEnd"/>
            <w:r w:rsidRPr="004F25B5">
              <w:rPr>
                <w:rFonts w:ascii="Times New Roman" w:hAnsi="Times New Roman" w:cs="Times New Roman"/>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2F20A1">
              <w:rPr>
                <w:rFonts w:ascii="Times New Roman" w:hAnsi="Times New Roman" w:cs="Times New Roman"/>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rFonts w:ascii="Times New Roman" w:hAnsi="Times New Roman" w:cs="Times New Roman"/>
                <w:szCs w:val="24"/>
              </w:rPr>
            </w:pPr>
            <w:proofErr w:type="spellStart"/>
            <w:proofErr w:type="gramStart"/>
            <w:r w:rsidRPr="004F25B5">
              <w:rPr>
                <w:rFonts w:ascii="Times New Roman" w:hAnsi="Times New Roman" w:cs="Times New Roman"/>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rFonts w:ascii="Times New Roman" w:hAnsi="Times New Roman" w:cs="Times New Roman"/>
                <w:szCs w:val="24"/>
              </w:rPr>
            </w:pPr>
            <w:r w:rsidRPr="004F25B5">
              <w:rPr>
                <w:rFonts w:ascii="Times New Roman" w:hAnsi="Times New Roman" w:cs="Times New Roman"/>
                <w:szCs w:val="24"/>
              </w:rPr>
              <w:t>nouns denoting time and temporal relations</w:t>
            </w:r>
          </w:p>
        </w:tc>
      </w:tr>
    </w:tbl>
    <w:p w14:paraId="5BDFC8ED" w14:textId="332C0291" w:rsidR="00281700" w:rsidRDefault="00281700" w:rsidP="00281700">
      <w:pPr>
        <w:pStyle w:val="BodyText"/>
      </w:pPr>
    </w:p>
    <w:p w14:paraId="3A6B3FAE" w14:textId="3F76C93B" w:rsidR="00281700" w:rsidRDefault="00281700" w:rsidP="00281700">
      <w:pPr>
        <w:pStyle w:val="BodyText"/>
      </w:pPr>
    </w:p>
    <w:p w14:paraId="4B12C02A" w14:textId="2962DC08" w:rsidR="00281700" w:rsidRDefault="00281700" w:rsidP="00281700">
      <w:pPr>
        <w:pStyle w:val="BodyText"/>
      </w:pPr>
    </w:p>
    <w:p w14:paraId="20C5689F" w14:textId="77777777" w:rsidR="005E20DE" w:rsidRDefault="005E20DE" w:rsidP="00281700">
      <w:pPr>
        <w:pStyle w:val="BodyText"/>
      </w:pPr>
    </w:p>
    <w:p w14:paraId="24408315" w14:textId="77777777" w:rsidR="00BB2443" w:rsidRDefault="00BB2443" w:rsidP="00BB2443">
      <w:pPr>
        <w:pStyle w:val="Heading1"/>
      </w:pPr>
      <w:bookmarkStart w:id="12" w:name="_GoBack"/>
      <w:bookmarkEnd w:id="12"/>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The different verbs in the sentence thus, define various events that take place in the sentence and how these events are connected to each other. In the 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lastRenderedPageBreak/>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w:t>
      </w:r>
      <w:r>
        <w:rPr>
          <w:szCs w:val="24"/>
        </w:rPr>
        <w:lastRenderedPageBreak/>
        <w:t xml:space="preserve">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w:t>
      </w:r>
      <w:r>
        <w:rPr>
          <w:szCs w:val="24"/>
        </w:rPr>
        <w:lastRenderedPageBreak/>
        <w:t xml:space="preserve">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E02352">
      <w:pPr>
        <w:jc w:val="both"/>
        <w:rPr>
          <w:szCs w:val="24"/>
        </w:rPr>
      </w:pPr>
      <w:r w:rsidRPr="007226F8">
        <w:rPr>
          <w:i/>
          <w:szCs w:val="24"/>
        </w:rPr>
        <w:t>event (1, defeat, denver_broncos, carolina_panthers)</w:t>
      </w:r>
    </w:p>
    <w:p w14:paraId="4049DB51" w14:textId="77777777" w:rsidR="00093445" w:rsidRPr="007226F8" w:rsidRDefault="00093445" w:rsidP="00E02352">
      <w:pPr>
        <w:jc w:val="both"/>
        <w:rPr>
          <w:i/>
          <w:szCs w:val="24"/>
        </w:rPr>
      </w:pPr>
      <w:r w:rsidRPr="007226F8">
        <w:rPr>
          <w:i/>
          <w:szCs w:val="24"/>
        </w:rPr>
        <w:t>event (2, earn, afc, title)</w:t>
      </w:r>
    </w:p>
    <w:p w14:paraId="6C6F90D6" w14:textId="77777777" w:rsidR="00093445" w:rsidRDefault="00093445" w:rsidP="00E02352">
      <w:pPr>
        <w:jc w:val="both"/>
        <w:rPr>
          <w:szCs w:val="24"/>
        </w:rPr>
      </w:pPr>
      <w:r>
        <w:rPr>
          <w:szCs w:val="24"/>
        </w:rPr>
        <w:t>From the above predicates, we can understand that there are two main events occurring in the sentence, i.e. the first relating to a defeat and the other relating to earning of something. The system 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w:t>
      </w:r>
      <w:r>
        <w:rPr>
          <w:szCs w:val="24"/>
        </w:rPr>
        <w:lastRenderedPageBreak/>
        <w:t xml:space="preserve">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generating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lastRenderedPageBreak/>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E02352">
      <w:pPr>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E02352">
      <w:pPr>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E02352">
      <w:pPr>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E02352">
      <w:pPr>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E02352">
      <w:pPr>
        <w:jc w:val="both"/>
        <w:rPr>
          <w:i/>
          <w:szCs w:val="24"/>
        </w:rPr>
      </w:pPr>
      <w:r w:rsidRPr="00E974C6">
        <w:rPr>
          <w:i/>
          <w:szCs w:val="24"/>
        </w:rPr>
        <w:t>_property</w:t>
      </w:r>
      <w:r>
        <w:rPr>
          <w:i/>
          <w:szCs w:val="24"/>
        </w:rPr>
        <w:t xml:space="preserve"> </w:t>
      </w:r>
      <w:r w:rsidRPr="00E974C6">
        <w:rPr>
          <w:i/>
          <w:szCs w:val="24"/>
        </w:rPr>
        <w:t>(2, santa_clara, in, california)</w:t>
      </w: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744058DC" w14:textId="77777777" w:rsidR="00BB5BDC" w:rsidRDefault="00BB5BDC" w:rsidP="00E02352">
      <w:pPr>
        <w:jc w:val="both"/>
        <w:rPr>
          <w:b/>
          <w:szCs w:val="24"/>
        </w:rPr>
      </w:pPr>
    </w:p>
    <w:p w14:paraId="3D2E8C14" w14:textId="77777777" w:rsidR="00BB5BDC" w:rsidRDefault="00BB5BDC"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E02352">
      <w:pPr>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E02352">
      <w:pPr>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E02352">
      <w:pPr>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130D7229" w14:textId="77777777" w:rsidR="00117DC1" w:rsidRDefault="00117DC1" w:rsidP="00E02352">
      <w:pPr>
        <w:jc w:val="both"/>
        <w:rPr>
          <w:b/>
          <w:szCs w:val="24"/>
        </w:rPr>
      </w:pPr>
    </w:p>
    <w:p w14:paraId="2F782434" w14:textId="77777777" w:rsidR="00117DC1" w:rsidRDefault="00117DC1" w:rsidP="00E02352">
      <w:pPr>
        <w:jc w:val="both"/>
        <w:rPr>
          <w:b/>
          <w:szCs w:val="24"/>
        </w:rPr>
      </w:pPr>
    </w:p>
    <w:p w14:paraId="554926C8" w14:textId="77777777" w:rsidR="00117DC1" w:rsidRDefault="00117DC1"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E02352">
      <w:pPr>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E02352">
      <w:pPr>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E02352">
      <w:pPr>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E02352">
      <w:pPr>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 xml:space="preserve">relation given by the dependency </w:t>
      </w:r>
      <w:r>
        <w:rPr>
          <w:szCs w:val="24"/>
        </w:rPr>
        <w:lastRenderedPageBreak/>
        <w:t>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E02352">
      <w:pPr>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E02352">
      <w:pPr>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xml:space="preserve">. From these dependencies we can generate the above given instance predicate. </w:t>
      </w:r>
      <w:r>
        <w:rPr>
          <w:szCs w:val="24"/>
        </w:rPr>
        <w:lastRenderedPageBreak/>
        <w:t>Similarly, in the above example we see that the verb (</w:t>
      </w:r>
      <w:r w:rsidRPr="00A76F33">
        <w:rPr>
          <w:i/>
          <w:szCs w:val="24"/>
        </w:rPr>
        <w:t>is</w:t>
      </w:r>
      <w:r>
        <w:rPr>
          <w:szCs w:val="24"/>
        </w:rPr>
        <w:t xml:space="preserve">) is associated with other concepts like </w:t>
      </w:r>
      <w:r w:rsidRPr="00A76F33">
        <w:rPr>
          <w:i/>
          <w:szCs w:val="24"/>
        </w:rPr>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E02352">
      <w:pPr>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E02352">
      <w:pPr>
        <w:jc w:val="both"/>
        <w:rPr>
          <w:i/>
          <w:szCs w:val="24"/>
        </w:rPr>
      </w:pPr>
      <w:r w:rsidRPr="00207DB9">
        <w:rPr>
          <w:i/>
          <w:szCs w:val="24"/>
        </w:rPr>
        <w:t>_is (nikola_tesla, engineer).</w:t>
      </w:r>
    </w:p>
    <w:p w14:paraId="6E00A176" w14:textId="77777777" w:rsidR="00093445" w:rsidRPr="00207DB9" w:rsidRDefault="00093445" w:rsidP="00E02352">
      <w:pPr>
        <w:jc w:val="both"/>
        <w:rPr>
          <w:i/>
          <w:szCs w:val="24"/>
        </w:rPr>
      </w:pPr>
      <w:r w:rsidRPr="00207DB9">
        <w:rPr>
          <w:i/>
          <w:szCs w:val="24"/>
        </w:rPr>
        <w:t>_is (nikola_tesla, futurist).</w:t>
      </w:r>
    </w:p>
    <w:p w14:paraId="293F1FC8" w14:textId="77777777" w:rsidR="00093445" w:rsidRPr="00207DB9" w:rsidRDefault="00093445" w:rsidP="00E02352">
      <w:pPr>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E02352">
      <w:pPr>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E02352">
      <w:pPr>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E02352">
      <w:pPr>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w:t>
      </w:r>
      <w:r>
        <w:rPr>
          <w:szCs w:val="24"/>
        </w:rPr>
        <w:lastRenderedPageBreak/>
        <w:t xml:space="preserve">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0996BAA2" w14:textId="77777777" w:rsidR="00093445" w:rsidRDefault="00093445" w:rsidP="00E02352">
      <w:pPr>
        <w:jc w:val="both"/>
        <w:rPr>
          <w:b/>
          <w:szCs w:val="24"/>
        </w:rPr>
      </w:pPr>
      <w:r>
        <w:rPr>
          <w:b/>
          <w:szCs w:val="24"/>
        </w:rPr>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E02352">
      <w:pPr>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E02352">
      <w:pPr>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E02352">
      <w:pPr>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lastRenderedPageBreak/>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is the main clause whereas the adverb 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E02352">
      <w:pPr>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E02352">
      <w:pPr>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E02352">
      <w:pPr>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E02352">
      <w:pPr>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E02352">
      <w:pPr>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E02352">
      <w:pPr>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E02352">
      <w:pPr>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E02352">
      <w:pPr>
        <w:jc w:val="both"/>
        <w:rPr>
          <w:i/>
          <w:szCs w:val="24"/>
        </w:rPr>
      </w:pPr>
      <w:r w:rsidRPr="00D92A91">
        <w:rPr>
          <w:i/>
          <w:szCs w:val="24"/>
        </w:rPr>
        <w:lastRenderedPageBreak/>
        <w:t>event (3, transform, water, null)</w:t>
      </w:r>
    </w:p>
    <w:p w14:paraId="2FDC9622" w14:textId="77777777" w:rsidR="00093445" w:rsidRPr="00A2285C" w:rsidRDefault="00093445" w:rsidP="00E02352">
      <w:pPr>
        <w:jc w:val="both"/>
        <w:rPr>
          <w:szCs w:val="24"/>
        </w:rPr>
      </w:pPr>
      <w:r>
        <w:rPr>
          <w:szCs w:val="24"/>
        </w:rPr>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E02352">
      <w:pPr>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E02352">
      <w:pPr>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E02352">
      <w:pPr>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E02352">
      <w:pPr>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E02352">
      <w:pPr>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E02352">
      <w:pPr>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E02352">
      <w:pPr>
        <w:jc w:val="both"/>
        <w:rPr>
          <w:i/>
          <w:szCs w:val="24"/>
        </w:rPr>
      </w:pPr>
      <w:r w:rsidRPr="00E32F89">
        <w:rPr>
          <w:i/>
          <w:szCs w:val="24"/>
        </w:rPr>
        <w:lastRenderedPageBreak/>
        <w:t>day (time, day)</w:t>
      </w:r>
    </w:p>
    <w:p w14:paraId="03737D02" w14:textId="77777777" w:rsidR="00093445" w:rsidRPr="00E32F89" w:rsidRDefault="00093445" w:rsidP="00E02352">
      <w:pPr>
        <w:jc w:val="both"/>
        <w:rPr>
          <w:i/>
          <w:szCs w:val="24"/>
        </w:rPr>
      </w:pPr>
      <w:r w:rsidRPr="00E32F89">
        <w:rPr>
          <w:i/>
          <w:szCs w:val="24"/>
        </w:rPr>
        <w:t>month (time, month)</w:t>
      </w:r>
    </w:p>
    <w:p w14:paraId="008F7678" w14:textId="77777777" w:rsidR="00093445" w:rsidRPr="00E32F89" w:rsidRDefault="00093445" w:rsidP="00E02352">
      <w:pPr>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E02352">
      <w:pPr>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E02352">
      <w:pPr>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E02352">
      <w:pPr>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E02352">
      <w:pPr>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lastRenderedPageBreak/>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930F528" w14:textId="5FF9DC9E" w:rsidR="00047A81" w:rsidRPr="000D6211" w:rsidRDefault="00093445" w:rsidP="00E02352">
      <w:pPr>
        <w:jc w:val="both"/>
        <w:rPr>
          <w:szCs w:val="24"/>
        </w:rPr>
      </w:pPr>
      <w:r>
        <w:rPr>
          <w:szCs w:val="24"/>
        </w:rPr>
        <w:t>Capturing the abbreviations of various concepts in the text makes the inferring system more robust.</w:t>
      </w:r>
    </w:p>
    <w:p w14:paraId="59A880B6" w14:textId="77777777" w:rsidR="000D6211" w:rsidRDefault="000D6211" w:rsidP="00E02352">
      <w:pPr>
        <w:jc w:val="both"/>
        <w:rPr>
          <w:b/>
          <w:szCs w:val="24"/>
        </w:rPr>
      </w:pPr>
    </w:p>
    <w:p w14:paraId="3A61BDB6" w14:textId="77777777" w:rsidR="000D6211" w:rsidRDefault="000D6211" w:rsidP="00E02352">
      <w:pPr>
        <w:jc w:val="both"/>
        <w:rPr>
          <w:b/>
          <w:szCs w:val="24"/>
        </w:rPr>
      </w:pPr>
    </w:p>
    <w:p w14:paraId="5BC471D2" w14:textId="305EA80D" w:rsidR="00093445" w:rsidRDefault="00093445" w:rsidP="00E02352">
      <w:pPr>
        <w:jc w:val="both"/>
        <w:rPr>
          <w:b/>
          <w:szCs w:val="24"/>
        </w:rPr>
      </w:pPr>
      <w:r>
        <w:rPr>
          <w:b/>
          <w:szCs w:val="24"/>
        </w:rPr>
        <w:lastRenderedPageBreak/>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E02352">
      <w:pPr>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E02352">
      <w:pPr>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E02352">
      <w:pPr>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77777777"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lastRenderedPageBreak/>
        <w:t>6.4.1 Ontology Representation</w:t>
      </w:r>
    </w:p>
    <w:p w14:paraId="317F07A5" w14:textId="77777777"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Word Sense Disambiguation. </w:t>
      </w:r>
      <w:r>
        <w:rPr>
          <w:szCs w:val="24"/>
        </w:rPr>
        <w:t xml:space="preserve">To generate these rules, we 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77777777"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is one of the lexical category mentioned in Chapter 7 Section 7.4.2.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77777777"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w:t>
      </w:r>
      <w:r>
        <w:rPr>
          <w:szCs w:val="24"/>
        </w:rPr>
        <w:lastRenderedPageBreak/>
        <w:t>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7 section 7.4, we know that there 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w:t>
      </w:r>
      <w:r>
        <w:rPr>
          <w:szCs w:val="24"/>
        </w:rPr>
        <w:lastRenderedPageBreak/>
        <w:t>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w:t>
      </w:r>
      <w:r>
        <w:rPr>
          <w:szCs w:val="24"/>
        </w:rPr>
        <w:lastRenderedPageBreak/>
        <w:t xml:space="preserve">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t xml:space="preserve">The </w:t>
      </w:r>
      <w:proofErr w:type="spellStart"/>
      <w:r w:rsidRPr="0083059D">
        <w:rPr>
          <w:i/>
          <w:szCs w:val="24"/>
        </w:rPr>
        <w:t>is_a</w:t>
      </w:r>
      <w:proofErr w:type="spellEnd"/>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E02352">
      <w:pPr>
        <w:jc w:val="both"/>
        <w:rPr>
          <w:i/>
          <w:szCs w:val="24"/>
        </w:rPr>
      </w:pPr>
      <w:proofErr w:type="spellStart"/>
      <w:r w:rsidRPr="0083059D">
        <w:rPr>
          <w:i/>
          <w:szCs w:val="24"/>
        </w:rPr>
        <w:lastRenderedPageBreak/>
        <w:t>is_superclass</w:t>
      </w:r>
      <w:proofErr w:type="spellEnd"/>
      <w:r w:rsidRPr="0083059D">
        <w:rPr>
          <w:i/>
          <w:szCs w:val="24"/>
        </w:rPr>
        <w:t xml:space="preserve"> (big_cat, lion)</w:t>
      </w:r>
      <w:r>
        <w:rPr>
          <w:i/>
          <w:szCs w:val="24"/>
        </w:rPr>
        <w:t>,</w:t>
      </w:r>
    </w:p>
    <w:p w14:paraId="136E6343" w14:textId="77777777" w:rsidR="00093445" w:rsidRDefault="00093445" w:rsidP="00E02352">
      <w:pPr>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E02352">
      <w:pPr>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E02352">
      <w:pPr>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E02352">
      <w:pPr>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E02352">
      <w:pPr>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E02352">
      <w:pPr>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E02352">
      <w:pPr>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E02352">
      <w:pPr>
        <w:jc w:val="both"/>
        <w:rPr>
          <w:i/>
          <w:szCs w:val="24"/>
        </w:rPr>
      </w:pPr>
      <w:r>
        <w:rPr>
          <w:i/>
          <w:szCs w:val="24"/>
        </w:rPr>
        <w:t>…</w:t>
      </w:r>
    </w:p>
    <w:p w14:paraId="54AC79CB" w14:textId="77777777" w:rsidR="00093445" w:rsidRPr="00973E9F" w:rsidRDefault="00093445" w:rsidP="00E02352">
      <w:pPr>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E02352">
      <w:pPr>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E02352">
      <w:pPr>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E02352">
      <w:pPr>
        <w:jc w:val="both"/>
        <w:rPr>
          <w:i/>
          <w:szCs w:val="24"/>
        </w:rPr>
      </w:pPr>
      <w:r>
        <w:rPr>
          <w:i/>
          <w:szCs w:val="24"/>
        </w:rPr>
        <w:t>…</w:t>
      </w:r>
    </w:p>
    <w:p w14:paraId="3CEAE00B" w14:textId="77777777" w:rsidR="00093445" w:rsidRPr="00973E9F" w:rsidRDefault="00093445" w:rsidP="00E02352">
      <w:pPr>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77777777" w:rsidR="00093445" w:rsidRPr="00186419" w:rsidRDefault="00093445" w:rsidP="00E02352">
      <w:pPr>
        <w:jc w:val="both"/>
        <w:rPr>
          <w:szCs w:val="24"/>
        </w:rPr>
      </w:pPr>
      <w:r w:rsidRPr="00186419">
        <w:rPr>
          <w:szCs w:val="24"/>
        </w:rPr>
        <w:t>Simply put, Word Sense Disambiguation is a task of selecting the best sense out of a collection of senses applicable to a concept.</w:t>
      </w:r>
      <w:r>
        <w:rPr>
          <w:szCs w:val="24"/>
        </w:rPr>
        <w:t xml:space="preserve"> Word Sense Disambiguation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w:t>
      </w:r>
      <w:r>
        <w:rPr>
          <w:szCs w:val="24"/>
        </w:rPr>
        <w:lastRenderedPageBreak/>
        <w:t>activate their hypernym relations. The pattern discussed here, tries to prove a sense for a concept. Its template can be given as follows</w:t>
      </w:r>
    </w:p>
    <w:p w14:paraId="07951790" w14:textId="77777777" w:rsidR="00093445" w:rsidRPr="000A6BB0" w:rsidRDefault="00093445" w:rsidP="00E02352">
      <w:pPr>
        <w:ind w:left="720"/>
        <w:jc w:val="both"/>
        <w:rPr>
          <w:i/>
          <w:szCs w:val="24"/>
        </w:rPr>
      </w:pPr>
      <w:r>
        <w:rPr>
          <w:i/>
          <w:szCs w:val="24"/>
        </w:rPr>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E02352">
      <w:pPr>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E02352">
      <w:pPr>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E02352">
      <w:pPr>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E02352">
      <w:pPr>
        <w:ind w:left="720"/>
        <w:jc w:val="both"/>
        <w:rPr>
          <w:i/>
          <w:szCs w:val="24"/>
        </w:rPr>
      </w:pPr>
      <w:r w:rsidRPr="009B6E2C">
        <w:rPr>
          <w:i/>
          <w:szCs w:val="24"/>
        </w:rPr>
        <w:t>properties_plant (X),</w:t>
      </w:r>
    </w:p>
    <w:p w14:paraId="4CFF79C2" w14:textId="77777777" w:rsidR="00093445" w:rsidRPr="009B6E2C" w:rsidRDefault="00093445" w:rsidP="00E02352">
      <w:pPr>
        <w:ind w:left="720"/>
        <w:jc w:val="both"/>
        <w:rPr>
          <w:i/>
          <w:szCs w:val="24"/>
        </w:rPr>
      </w:pPr>
      <w:r w:rsidRPr="009B6E2C">
        <w:rPr>
          <w:i/>
          <w:szCs w:val="24"/>
        </w:rPr>
        <w:t>not -tree (X, plant).</w:t>
      </w:r>
    </w:p>
    <w:p w14:paraId="7FEEDB8B" w14:textId="77777777" w:rsidR="00093445" w:rsidRPr="009B6E2C" w:rsidRDefault="00093445" w:rsidP="00E02352">
      <w:pPr>
        <w:ind w:left="720"/>
        <w:jc w:val="both"/>
        <w:rPr>
          <w:i/>
          <w:szCs w:val="24"/>
        </w:rPr>
      </w:pPr>
    </w:p>
    <w:p w14:paraId="09695C0F" w14:textId="77777777" w:rsidR="00093445" w:rsidRPr="009B6E2C" w:rsidRDefault="00093445" w:rsidP="00E02352">
      <w:pPr>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E02352">
      <w:pPr>
        <w:ind w:left="720"/>
        <w:jc w:val="both"/>
        <w:rPr>
          <w:i/>
          <w:szCs w:val="24"/>
        </w:rPr>
      </w:pPr>
      <w:r w:rsidRPr="009B6E2C">
        <w:rPr>
          <w:i/>
          <w:szCs w:val="24"/>
        </w:rPr>
        <w:t>properties_diagram (X),</w:t>
      </w:r>
    </w:p>
    <w:p w14:paraId="79B0AA70" w14:textId="77777777" w:rsidR="00093445" w:rsidRPr="009B6E2C" w:rsidRDefault="00093445" w:rsidP="00E02352">
      <w:pPr>
        <w:ind w:left="720"/>
        <w:jc w:val="both"/>
        <w:rPr>
          <w:i/>
          <w:szCs w:val="24"/>
        </w:rPr>
      </w:pPr>
      <w:r w:rsidRPr="009B6E2C">
        <w:rPr>
          <w:i/>
          <w:szCs w:val="24"/>
        </w:rPr>
        <w:t>not -tree (X, diagram).</w:t>
      </w:r>
    </w:p>
    <w:p w14:paraId="09877B4F" w14:textId="77777777" w:rsidR="00093445" w:rsidRPr="009B6E2C" w:rsidRDefault="00093445" w:rsidP="00E02352">
      <w:pPr>
        <w:ind w:left="720"/>
        <w:jc w:val="both"/>
        <w:rPr>
          <w:i/>
          <w:szCs w:val="24"/>
        </w:rPr>
      </w:pPr>
    </w:p>
    <w:p w14:paraId="2D92397A" w14:textId="77777777" w:rsidR="00093445" w:rsidRPr="009B6E2C" w:rsidRDefault="00093445" w:rsidP="00E02352">
      <w:pPr>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E02352">
      <w:pPr>
        <w:ind w:left="720"/>
        <w:jc w:val="both"/>
        <w:rPr>
          <w:i/>
          <w:szCs w:val="24"/>
        </w:rPr>
      </w:pPr>
      <w:r w:rsidRPr="009B6E2C">
        <w:rPr>
          <w:i/>
          <w:szCs w:val="24"/>
        </w:rPr>
        <w:t>properties_person (X),</w:t>
      </w:r>
    </w:p>
    <w:p w14:paraId="548651C5" w14:textId="77777777" w:rsidR="00093445" w:rsidRPr="009B6E2C" w:rsidRDefault="00093445" w:rsidP="00E02352">
      <w:pPr>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w:t>
      </w:r>
      <w:r>
        <w:rPr>
          <w:szCs w:val="24"/>
        </w:rPr>
        <w:lastRenderedPageBreak/>
        <w:t>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E02352">
      <w:pPr>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E02352">
      <w:pPr>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E02352">
      <w:pPr>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E02352">
      <w:pPr>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E02352">
      <w:pPr>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E02352">
      <w:pPr>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E02352">
      <w:pPr>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49BFD46C" w14:textId="77777777" w:rsidR="00093445" w:rsidRDefault="00093445" w:rsidP="00E02352">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2524739C" w14:textId="77777777" w:rsidR="00491366" w:rsidRDefault="00491366" w:rsidP="00E02352">
      <w:pPr>
        <w:ind w:firstLine="720"/>
        <w:jc w:val="both"/>
        <w:rPr>
          <w:i/>
          <w:szCs w:val="24"/>
        </w:rPr>
      </w:pPr>
    </w:p>
    <w:p w14:paraId="34DB6DC0" w14:textId="77777777" w:rsidR="00491366" w:rsidRDefault="00491366" w:rsidP="00E02352">
      <w:pPr>
        <w:ind w:firstLine="720"/>
        <w:jc w:val="both"/>
        <w:rPr>
          <w:i/>
          <w:szCs w:val="24"/>
        </w:rPr>
      </w:pPr>
    </w:p>
    <w:p w14:paraId="5F450820" w14:textId="0273F06E" w:rsidR="00093445" w:rsidRPr="00DE01E0" w:rsidRDefault="00093445" w:rsidP="00E02352">
      <w:pPr>
        <w:ind w:firstLine="720"/>
        <w:jc w:val="both"/>
        <w:rPr>
          <w:i/>
          <w:szCs w:val="24"/>
        </w:rPr>
      </w:pPr>
      <w:r w:rsidRPr="00DE01E0">
        <w:rPr>
          <w:i/>
          <w:szCs w:val="24"/>
        </w:rPr>
        <w:lastRenderedPageBreak/>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E02352">
      <w:pPr>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E02352">
      <w:pPr>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75B9A7A9" w14:textId="77777777" w:rsidR="00093445" w:rsidRDefault="00093445" w:rsidP="00E02352">
      <w:pPr>
        <w:jc w:val="both"/>
        <w:rPr>
          <w:szCs w:val="24"/>
        </w:rPr>
      </w:pPr>
      <w:r>
        <w:rPr>
          <w:szCs w:val="24"/>
        </w:rPr>
        <w:t>In the above templates the combination of classical negation and negation as a failure play an important role in modelling the preferential pattern. Let us discuss the 4 terms in the general 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6E61F9B9" w14:textId="77777777" w:rsidR="00093445" w:rsidRDefault="00093445" w:rsidP="00E02352">
      <w:pPr>
        <w:ind w:firstLine="720"/>
        <w:jc w:val="both"/>
        <w:rPr>
          <w:szCs w:val="24"/>
        </w:rPr>
      </w:pPr>
    </w:p>
    <w:p w14:paraId="3FB62DCF" w14:textId="77777777" w:rsidR="00093445" w:rsidRPr="00DE01E0" w:rsidRDefault="00093445" w:rsidP="00E02352">
      <w:pPr>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E02352">
      <w:pPr>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E02352">
      <w:pPr>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E02352">
      <w:pPr>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E02352">
      <w:pPr>
        <w:ind w:firstLine="720"/>
        <w:jc w:val="both"/>
        <w:rPr>
          <w:i/>
          <w:szCs w:val="24"/>
        </w:rPr>
      </w:pPr>
    </w:p>
    <w:p w14:paraId="5996BBE4" w14:textId="3DD95E04" w:rsidR="004A5792" w:rsidRDefault="00093445" w:rsidP="004A5792">
      <w:pPr>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4A5792">
      <w:pPr>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E02352">
      <w:pPr>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E02352">
      <w:pPr>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E02352">
      <w:pPr>
        <w:jc w:val="both"/>
        <w:rPr>
          <w:szCs w:val="24"/>
        </w:rPr>
      </w:pPr>
    </w:p>
    <w:p w14:paraId="74030354" w14:textId="77777777" w:rsidR="00093445" w:rsidRPr="00DE01E0" w:rsidRDefault="00093445" w:rsidP="00E02352">
      <w:pPr>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E02352">
      <w:pPr>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E02352">
      <w:pPr>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E02352">
      <w:pPr>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77777777" w:rsidR="00093445" w:rsidRPr="00386CB5" w:rsidRDefault="00093445" w:rsidP="00E02352">
      <w:pPr>
        <w:jc w:val="both"/>
        <w:rPr>
          <w:szCs w:val="24"/>
        </w:rPr>
      </w:pPr>
      <w:r>
        <w:rPr>
          <w:szCs w:val="24"/>
        </w:rPr>
        <w:t>This pattern is responsible for assigning at least on sense for every concept in the text. The preferential pattern along with the property pattern mentioned in the above section help to solve the task of Word Sense Disambiguation with the help of assumptions based on common world reasoning.</w:t>
      </w:r>
    </w:p>
    <w:p w14:paraId="14AF3398" w14:textId="77777777" w:rsidR="00093445" w:rsidRDefault="00093445" w:rsidP="00E02352">
      <w:pPr>
        <w:jc w:val="both"/>
        <w:rPr>
          <w:b/>
          <w:szCs w:val="24"/>
        </w:rPr>
      </w:pPr>
      <w:r>
        <w:rPr>
          <w:b/>
          <w:szCs w:val="24"/>
        </w:rPr>
        <w:t>6.4.2.3 Sources for Word Sense Disambiguation</w:t>
      </w:r>
    </w:p>
    <w:p w14:paraId="205B0C56" w14:textId="77777777" w:rsidR="00093445" w:rsidRDefault="00093445" w:rsidP="00E02352">
      <w:pPr>
        <w:jc w:val="both"/>
        <w:rPr>
          <w:szCs w:val="24"/>
        </w:rPr>
      </w:pPr>
      <w:r w:rsidRPr="008B1F4D">
        <w:rPr>
          <w:szCs w:val="24"/>
        </w:rPr>
        <w:t>Word Sense Disambiguation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5FF508F8" w14:textId="77777777" w:rsidR="00093445" w:rsidRPr="00100BDD" w:rsidRDefault="00093445" w:rsidP="00E02352">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3D5CBC5B" w14:textId="29B2B126" w:rsidR="00281700" w:rsidRDefault="00281700" w:rsidP="00281700">
      <w:pPr>
        <w:pStyle w:val="BodyText"/>
      </w:pP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3EB6915C" w14:textId="77777777" w:rsidR="00DE4AC3" w:rsidRDefault="00DE4AC3" w:rsidP="00B3731E">
      <w:pPr>
        <w:jc w:val="both"/>
        <w:rPr>
          <w:szCs w:val="24"/>
        </w:rPr>
      </w:pPr>
      <w:r>
        <w:rPr>
          <w:szCs w:val="24"/>
        </w:rPr>
        <w:t>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lastRenderedPageBreak/>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1EF9142C" w14:textId="77777777" w:rsidR="00DE4AC3" w:rsidRPr="009167EC" w:rsidRDefault="00DE4AC3" w:rsidP="00B3731E">
      <w:pPr>
        <w:jc w:val="both"/>
        <w:rPr>
          <w:szCs w:val="24"/>
        </w:rPr>
      </w:pPr>
      <w:r>
        <w:rPr>
          <w:szCs w:val="24"/>
        </w:rPr>
        <w:t>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emotional intelligence. Answers to such questions are analyzed at multiple levels before reaching to a conclusion.</w:t>
      </w:r>
    </w:p>
    <w:p w14:paraId="2016C03C" w14:textId="77777777" w:rsidR="009758BF" w:rsidRDefault="009758BF" w:rsidP="00B3731E">
      <w:pPr>
        <w:jc w:val="both"/>
        <w:rPr>
          <w:b/>
          <w:szCs w:val="24"/>
        </w:rPr>
      </w:pPr>
    </w:p>
    <w:p w14:paraId="5487AE54" w14:textId="5EDB59F4" w:rsidR="00DE4AC3" w:rsidRDefault="00DE4AC3" w:rsidP="00B3731E">
      <w:pPr>
        <w:jc w:val="both"/>
        <w:rPr>
          <w:b/>
          <w:szCs w:val="24"/>
        </w:rPr>
      </w:pPr>
      <w:r>
        <w:rPr>
          <w:b/>
          <w:szCs w:val="24"/>
        </w:rPr>
        <w:lastRenderedPageBreak/>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1F2D0FB1" w14:textId="77777777" w:rsidR="00DE4AC3" w:rsidRDefault="00DE4AC3" w:rsidP="00B3731E">
      <w:pPr>
        <w:jc w:val="both"/>
        <w:rPr>
          <w:szCs w:val="24"/>
        </w:rPr>
      </w:pPr>
      <w:r>
        <w:rPr>
          <w:szCs w:val="24"/>
        </w:rPr>
        <w:t>e.g. Why did he leave? Why are you shivering?</w:t>
      </w:r>
    </w:p>
    <w:p w14:paraId="47F2DB01" w14:textId="77777777" w:rsidR="00565A95" w:rsidRDefault="00565A95" w:rsidP="00B3731E">
      <w:pPr>
        <w:jc w:val="both"/>
        <w:rPr>
          <w:szCs w:val="24"/>
        </w:rPr>
      </w:pPr>
    </w:p>
    <w:p w14:paraId="0CC59D13" w14:textId="77777777" w:rsidR="00565A95" w:rsidRDefault="00565A95" w:rsidP="00B3731E">
      <w:pPr>
        <w:jc w:val="both"/>
        <w:rPr>
          <w:szCs w:val="24"/>
        </w:rPr>
      </w:pP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the base word for 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lastRenderedPageBreak/>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77777777"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participates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76C4E2F7" w14:textId="77777777" w:rsidR="00DE4AC3" w:rsidRPr="006B2646" w:rsidRDefault="00DE4AC3" w:rsidP="00B3731E">
      <w:pPr>
        <w:jc w:val="both"/>
        <w:rPr>
          <w:b/>
          <w:szCs w:val="24"/>
        </w:rPr>
      </w:pPr>
      <w:r w:rsidRPr="006B2646">
        <w:rPr>
          <w:b/>
          <w:szCs w:val="24"/>
        </w:rPr>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lastRenderedPageBreak/>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B3731E">
      <w:pPr>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B3731E">
      <w:pPr>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B3731E">
      <w:pPr>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lastRenderedPageBreak/>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B3731E">
      <w:pPr>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B3731E">
      <w:pPr>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B3731E">
      <w:pPr>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lastRenderedPageBreak/>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77777777"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B3731E">
      <w:pPr>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1B8B9CC5" w14:textId="77777777" w:rsidR="00DE4AC3" w:rsidRPr="00206060"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_similar(X, Z), _similar(Z, Y).</w:t>
      </w:r>
    </w:p>
    <w:p w14:paraId="4E5FC7C0" w14:textId="77777777" w:rsidR="00475DA9" w:rsidRDefault="00475DA9" w:rsidP="00B3731E">
      <w:pPr>
        <w:jc w:val="both"/>
        <w:rPr>
          <w:b/>
          <w:szCs w:val="24"/>
        </w:rPr>
      </w:pPr>
    </w:p>
    <w:p w14:paraId="5ED23656" w14:textId="77777777" w:rsidR="00475DA9" w:rsidRDefault="00475DA9" w:rsidP="00B3731E">
      <w:pPr>
        <w:jc w:val="both"/>
        <w:rPr>
          <w:b/>
          <w:szCs w:val="24"/>
        </w:rPr>
      </w:pP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77777777" w:rsidR="00DE4AC3" w:rsidRDefault="00DE4AC3" w:rsidP="00B3731E">
      <w:pPr>
        <w:jc w:val="both"/>
        <w:rPr>
          <w:szCs w:val="24"/>
        </w:rPr>
      </w:pPr>
      <w:r w:rsidRPr="000E7B94">
        <w:rPr>
          <w:szCs w:val="24"/>
        </w:rPr>
        <w:t>We described some special predicates in the Section 6.3.8 which included predicates like timespans, abbreviations etc. We can detect special question patterns and use these predicates to get better answers. Some of the question patterns that can 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proofErr w:type="spellStart"/>
      <w:r w:rsidRPr="00106C92">
        <w:rPr>
          <w:i/>
          <w:szCs w:val="24"/>
        </w:rPr>
        <w:t>time</w:t>
      </w:r>
      <w:proofErr w:type="spellEnd"/>
      <w:r w:rsidRPr="00106C92">
        <w:rPr>
          <w:i/>
          <w:szCs w:val="24"/>
        </w:rPr>
        <w:t xml:space="preserv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proofErr w:type="spellStart"/>
      <w:r w:rsidRPr="00106C92">
        <w:rPr>
          <w:i/>
          <w:szCs w:val="24"/>
        </w:rPr>
        <w:t>day</w:t>
      </w:r>
      <w:proofErr w:type="spellEnd"/>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proofErr w:type="spellStart"/>
      <w:r>
        <w:rPr>
          <w:i/>
          <w:szCs w:val="24"/>
        </w:rPr>
        <w:t>month</w:t>
      </w:r>
      <w:proofErr w:type="spellEnd"/>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proofErr w:type="spellStart"/>
      <w:r>
        <w:rPr>
          <w:i/>
          <w:szCs w:val="24"/>
        </w:rPr>
        <w:t>year</w:t>
      </w:r>
      <w:proofErr w:type="spellEnd"/>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proofErr w:type="spellStart"/>
      <w:r w:rsidRPr="009E05C3">
        <w:rPr>
          <w:i/>
          <w:szCs w:val="24"/>
        </w:rPr>
        <w:t>person</w:t>
      </w:r>
      <w:proofErr w:type="spellEnd"/>
      <w:r w:rsidRPr="009E05C3">
        <w:rPr>
          <w:i/>
          <w:szCs w:val="24"/>
        </w:rPr>
        <w:t xml:space="preserve">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B3731E">
      <w:pPr>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B3731E">
      <w:pPr>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B3731E">
      <w:pPr>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B3731E">
      <w:pPr>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B3731E">
      <w:pPr>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B3731E">
      <w:pPr>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749BAB03" w14:textId="6C1AB421" w:rsidR="00C3158E" w:rsidRDefault="00DE4AC3" w:rsidP="008D5F04">
      <w:pPr>
        <w:jc w:val="both"/>
        <w:rPr>
          <w:szCs w:val="24"/>
        </w:rPr>
      </w:pPr>
      <w:r>
        <w:rPr>
          <w:szCs w:val="24"/>
        </w:rPr>
        <w:t>In the above question we have the similar constraints forcing the constraint that some entity like ABC has stylized an entity like logo. Apart from that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3DB3E310" w14:textId="77777777" w:rsidR="00210171" w:rsidRDefault="00210171" w:rsidP="00086500">
      <w:pPr>
        <w:spacing w:before="240"/>
        <w:jc w:val="both"/>
        <w:rPr>
          <w:szCs w:val="24"/>
        </w:rPr>
      </w:pPr>
    </w:p>
    <w:p w14:paraId="548444F1" w14:textId="0AC8355D" w:rsidR="00DE4AC3" w:rsidRDefault="00DE4AC3" w:rsidP="00086500">
      <w:pPr>
        <w:spacing w:before="240"/>
        <w:jc w:val="both"/>
        <w:rPr>
          <w:szCs w:val="24"/>
        </w:rPr>
      </w:pPr>
      <w:r>
        <w:rPr>
          <w:szCs w:val="24"/>
        </w:rPr>
        <w:lastRenderedPageBreak/>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3731E">
      <w:pPr>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3731E">
      <w:pPr>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3731E">
      <w:pPr>
        <w:jc w:val="both"/>
        <w:rPr>
          <w:i/>
          <w:szCs w:val="24"/>
        </w:rPr>
      </w:pPr>
      <w:r w:rsidRPr="006F1038">
        <w:rPr>
          <w:i/>
          <w:szCs w:val="24"/>
        </w:rPr>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3731E">
      <w:pPr>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xml:space="preserve">,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w:t>
      </w:r>
      <w:r>
        <w:rPr>
          <w:szCs w:val="24"/>
        </w:rPr>
        <w:lastRenderedPageBreak/>
        <w:t>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B3731E">
      <w:pPr>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B3731E">
      <w:pPr>
        <w:jc w:val="both"/>
        <w:rPr>
          <w:i/>
          <w:szCs w:val="24"/>
        </w:rPr>
      </w:pPr>
      <w:r w:rsidRPr="00B33364">
        <w:rPr>
          <w:i/>
          <w:szCs w:val="24"/>
        </w:rPr>
        <w:lastRenderedPageBreak/>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B3731E">
      <w:pPr>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t xml:space="preserve">Class </w:t>
      </w:r>
      <w:r>
        <w:rPr>
          <w:i/>
          <w:szCs w:val="24"/>
          <w:u w:val="single"/>
        </w:rPr>
        <w:t>I</w:t>
      </w:r>
      <w:r w:rsidRPr="00B85D67">
        <w:rPr>
          <w:i/>
          <w:szCs w:val="24"/>
          <w:u w:val="single"/>
        </w:rPr>
        <w:t>I Queries</w:t>
      </w:r>
    </w:p>
    <w:p w14:paraId="64E8C716" w14:textId="77777777" w:rsidR="00DE4AC3" w:rsidRPr="00030500" w:rsidRDefault="00DE4AC3" w:rsidP="00B3731E">
      <w:pPr>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B3731E">
      <w:pPr>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B3731E">
      <w:pPr>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xml:space="preserve">”. The final confidence class drops all the predicates except the base constraints i.e. here we also </w:t>
      </w:r>
      <w:r>
        <w:rPr>
          <w:szCs w:val="24"/>
        </w:rPr>
        <w:lastRenderedPageBreak/>
        <w:t>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6A5EF567" w14:textId="57F964C8" w:rsidR="00281700" w:rsidRDefault="00281700" w:rsidP="00281700">
      <w:pPr>
        <w:pStyle w:val="BodyText"/>
      </w:pPr>
    </w:p>
    <w:p w14:paraId="159C29DF" w14:textId="22FF01FE" w:rsidR="00281700" w:rsidRDefault="00281700" w:rsidP="00281700">
      <w:pPr>
        <w:pStyle w:val="BodyText"/>
      </w:pPr>
    </w:p>
    <w:p w14:paraId="2BFC26AC" w14:textId="03644D36" w:rsidR="00281700" w:rsidRDefault="00281700" w:rsidP="00281700">
      <w:pPr>
        <w:pStyle w:val="BodyText"/>
      </w:pPr>
    </w:p>
    <w:p w14:paraId="39F2B0FD" w14:textId="2E7C9F5F" w:rsidR="00281700" w:rsidRDefault="00281700" w:rsidP="00281700">
      <w:pPr>
        <w:pStyle w:val="BodyText"/>
      </w:pPr>
    </w:p>
    <w:p w14:paraId="7DFAC198" w14:textId="17E1EC5E" w:rsidR="00281700" w:rsidRDefault="00281700" w:rsidP="00281700">
      <w:pPr>
        <w:pStyle w:val="BodyText"/>
      </w:pPr>
    </w:p>
    <w:p w14:paraId="51358746" w14:textId="0D9359F4" w:rsidR="00281700" w:rsidRDefault="00281700" w:rsidP="00281700">
      <w:pPr>
        <w:pStyle w:val="BodyText"/>
      </w:pPr>
    </w:p>
    <w:p w14:paraId="68EEB117" w14:textId="280CBC30" w:rsidR="00281700" w:rsidRDefault="00281700" w:rsidP="00281700">
      <w:pPr>
        <w:pStyle w:val="BodyText"/>
      </w:pPr>
    </w:p>
    <w:p w14:paraId="0B9C4872" w14:textId="0593EA13" w:rsidR="00281700" w:rsidRDefault="00281700" w:rsidP="00281700">
      <w:pPr>
        <w:pStyle w:val="BodyText"/>
      </w:pPr>
    </w:p>
    <w:p w14:paraId="16879845" w14:textId="63CAC9D9" w:rsidR="00281700" w:rsidRDefault="00281700" w:rsidP="00281700">
      <w:pPr>
        <w:pStyle w:val="BodyText"/>
      </w:pPr>
    </w:p>
    <w:p w14:paraId="75AE7A99" w14:textId="41A22795" w:rsidR="00272EB7" w:rsidRDefault="00272EB7" w:rsidP="00281700">
      <w:pPr>
        <w:pStyle w:val="BodyText"/>
      </w:pPr>
    </w:p>
    <w:p w14:paraId="04D55D78" w14:textId="086F6C02" w:rsidR="00272EB7" w:rsidRDefault="00272EB7" w:rsidP="00281700">
      <w:pPr>
        <w:pStyle w:val="BodyText"/>
      </w:pPr>
    </w:p>
    <w:p w14:paraId="358F5109" w14:textId="77777777" w:rsidR="00272EB7" w:rsidRDefault="00272EB7"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CD605D">
      <w:pPr>
        <w:ind w:firstLine="720"/>
        <w:jc w:val="both"/>
        <w:rPr>
          <w:szCs w:val="24"/>
        </w:rPr>
      </w:pPr>
      <w:r w:rsidRPr="00E57E1D">
        <w:rPr>
          <w:szCs w:val="24"/>
        </w:rPr>
        <w:t>data:</w:t>
      </w:r>
    </w:p>
    <w:p w14:paraId="3721A7EC" w14:textId="77777777" w:rsidR="00457316" w:rsidRPr="00E57E1D" w:rsidRDefault="00457316" w:rsidP="00CD605D">
      <w:pPr>
        <w:ind w:left="720" w:firstLine="720"/>
        <w:jc w:val="both"/>
        <w:rPr>
          <w:szCs w:val="24"/>
        </w:rPr>
      </w:pPr>
      <w:r>
        <w:rPr>
          <w:szCs w:val="24"/>
        </w:rPr>
        <w:t>##article list start</w:t>
      </w:r>
    </w:p>
    <w:p w14:paraId="2133E7AC" w14:textId="77777777" w:rsidR="00457316" w:rsidRPr="00E57E1D" w:rsidRDefault="00457316" w:rsidP="00CD605D">
      <w:pPr>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CD605D">
      <w:pPr>
        <w:ind w:left="720" w:firstLine="720"/>
        <w:jc w:val="both"/>
        <w:rPr>
          <w:szCs w:val="24"/>
        </w:rPr>
      </w:pPr>
      <w:r w:rsidRPr="00E57E1D">
        <w:rPr>
          <w:szCs w:val="24"/>
        </w:rPr>
        <w:t>"paragraphs":</w:t>
      </w:r>
    </w:p>
    <w:p w14:paraId="6B3919DB" w14:textId="77777777" w:rsidR="00457316" w:rsidRDefault="00457316" w:rsidP="00CD605D">
      <w:pPr>
        <w:ind w:left="1440" w:firstLine="720"/>
        <w:jc w:val="both"/>
        <w:rPr>
          <w:szCs w:val="24"/>
        </w:rPr>
      </w:pPr>
      <w:r>
        <w:rPr>
          <w:szCs w:val="24"/>
        </w:rPr>
        <w:t>##paragraph list start</w:t>
      </w:r>
    </w:p>
    <w:p w14:paraId="08A1CE43" w14:textId="77777777" w:rsidR="00457316" w:rsidRPr="00E57E1D" w:rsidRDefault="00457316" w:rsidP="00CD605D">
      <w:pPr>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CD605D">
      <w:pPr>
        <w:ind w:left="1440" w:firstLine="720"/>
        <w:jc w:val="both"/>
        <w:rPr>
          <w:szCs w:val="24"/>
        </w:rPr>
      </w:pPr>
      <w:r w:rsidRPr="00E57E1D">
        <w:rPr>
          <w:szCs w:val="24"/>
        </w:rPr>
        <w:lastRenderedPageBreak/>
        <w:t>"</w:t>
      </w:r>
      <w:proofErr w:type="spellStart"/>
      <w:r w:rsidRPr="00E57E1D">
        <w:rPr>
          <w:szCs w:val="24"/>
        </w:rPr>
        <w:t>qas</w:t>
      </w:r>
      <w:proofErr w:type="spellEnd"/>
      <w:r w:rsidRPr="00E57E1D">
        <w:rPr>
          <w:szCs w:val="24"/>
        </w:rPr>
        <w:t>":</w:t>
      </w:r>
    </w:p>
    <w:p w14:paraId="42DC70BC" w14:textId="77777777" w:rsidR="00457316" w:rsidRPr="00E57E1D" w:rsidRDefault="00457316" w:rsidP="00CD605D">
      <w:pPr>
        <w:ind w:left="2160" w:firstLine="720"/>
        <w:jc w:val="both"/>
        <w:rPr>
          <w:szCs w:val="24"/>
        </w:rPr>
      </w:pPr>
      <w:r>
        <w:rPr>
          <w:szCs w:val="24"/>
        </w:rPr>
        <w:t>##questions list start</w:t>
      </w:r>
    </w:p>
    <w:p w14:paraId="1DDDA31B" w14:textId="77777777" w:rsidR="00457316" w:rsidRDefault="00457316" w:rsidP="00CD605D">
      <w:pPr>
        <w:ind w:left="2160" w:firstLine="720"/>
        <w:jc w:val="both"/>
        <w:rPr>
          <w:szCs w:val="24"/>
        </w:rPr>
      </w:pPr>
      <w:r w:rsidRPr="00E57E1D">
        <w:rPr>
          <w:szCs w:val="24"/>
        </w:rPr>
        <w:t>"answers":</w:t>
      </w:r>
    </w:p>
    <w:p w14:paraId="5AC70F3C" w14:textId="77777777" w:rsidR="00457316" w:rsidRPr="00E57E1D" w:rsidRDefault="00457316" w:rsidP="00CD605D">
      <w:pPr>
        <w:ind w:left="2880" w:firstLine="720"/>
        <w:jc w:val="both"/>
        <w:rPr>
          <w:szCs w:val="24"/>
        </w:rPr>
      </w:pPr>
      <w:r>
        <w:rPr>
          <w:szCs w:val="24"/>
        </w:rPr>
        <w:t>##answers list start</w:t>
      </w:r>
    </w:p>
    <w:p w14:paraId="21A05521" w14:textId="77777777" w:rsidR="00457316" w:rsidRPr="00E57E1D" w:rsidRDefault="00457316" w:rsidP="00CD605D">
      <w:pPr>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CD605D">
      <w:pPr>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CD605D">
      <w:pPr>
        <w:ind w:left="2880" w:firstLine="720"/>
        <w:jc w:val="both"/>
        <w:rPr>
          <w:szCs w:val="24"/>
        </w:rPr>
      </w:pPr>
      <w:r>
        <w:rPr>
          <w:szCs w:val="24"/>
        </w:rPr>
        <w:t>…</w:t>
      </w:r>
    </w:p>
    <w:p w14:paraId="2EB2E52C" w14:textId="77777777" w:rsidR="00457316" w:rsidRPr="00E57E1D" w:rsidRDefault="00457316" w:rsidP="00CD605D">
      <w:pPr>
        <w:ind w:left="2880" w:firstLine="720"/>
        <w:jc w:val="both"/>
        <w:rPr>
          <w:szCs w:val="24"/>
        </w:rPr>
      </w:pPr>
      <w:r>
        <w:rPr>
          <w:szCs w:val="24"/>
        </w:rPr>
        <w:t>##answers list end</w:t>
      </w:r>
    </w:p>
    <w:p w14:paraId="200E9A6F" w14:textId="77777777" w:rsidR="00457316" w:rsidRPr="00E57E1D" w:rsidRDefault="00457316" w:rsidP="00CD605D">
      <w:pPr>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CD605D">
      <w:pPr>
        <w:ind w:left="2160" w:firstLine="720"/>
        <w:jc w:val="both"/>
        <w:rPr>
          <w:szCs w:val="24"/>
        </w:rPr>
      </w:pPr>
      <w:r w:rsidRPr="00E57E1D">
        <w:rPr>
          <w:szCs w:val="24"/>
        </w:rPr>
        <w:t xml:space="preserve">"id": </w:t>
      </w:r>
      <w:r>
        <w:rPr>
          <w:szCs w:val="24"/>
        </w:rPr>
        <w:t>&lt;question_id&gt;</w:t>
      </w:r>
    </w:p>
    <w:p w14:paraId="2B26D7CA" w14:textId="77777777" w:rsidR="00457316" w:rsidRDefault="00457316" w:rsidP="00CD605D">
      <w:pPr>
        <w:ind w:left="2160" w:firstLine="720"/>
        <w:jc w:val="both"/>
        <w:rPr>
          <w:szCs w:val="24"/>
        </w:rPr>
      </w:pPr>
      <w:r>
        <w:rPr>
          <w:szCs w:val="24"/>
        </w:rPr>
        <w:t>…</w:t>
      </w:r>
    </w:p>
    <w:p w14:paraId="0C312B17" w14:textId="77777777" w:rsidR="00457316" w:rsidRDefault="00457316" w:rsidP="00CD605D">
      <w:pPr>
        <w:ind w:left="2160" w:firstLine="720"/>
        <w:jc w:val="both"/>
        <w:rPr>
          <w:szCs w:val="24"/>
        </w:rPr>
      </w:pPr>
      <w:r>
        <w:rPr>
          <w:szCs w:val="24"/>
        </w:rPr>
        <w:t>##questions list end</w:t>
      </w:r>
    </w:p>
    <w:p w14:paraId="554EC880" w14:textId="77777777" w:rsidR="00457316" w:rsidRDefault="00457316" w:rsidP="00CD605D">
      <w:pPr>
        <w:ind w:left="2160"/>
        <w:jc w:val="both"/>
        <w:rPr>
          <w:szCs w:val="24"/>
        </w:rPr>
      </w:pPr>
      <w:r>
        <w:rPr>
          <w:szCs w:val="24"/>
        </w:rPr>
        <w:t>…</w:t>
      </w:r>
    </w:p>
    <w:p w14:paraId="4A6ECAB7" w14:textId="77777777" w:rsidR="00457316" w:rsidRDefault="00457316" w:rsidP="00CD605D">
      <w:pPr>
        <w:ind w:left="2160"/>
        <w:jc w:val="both"/>
        <w:rPr>
          <w:szCs w:val="24"/>
        </w:rPr>
      </w:pPr>
      <w:r>
        <w:rPr>
          <w:szCs w:val="24"/>
        </w:rPr>
        <w:t>##paragraph list end</w:t>
      </w:r>
    </w:p>
    <w:p w14:paraId="17639DC2" w14:textId="77777777" w:rsidR="00457316" w:rsidRDefault="00457316" w:rsidP="00CD605D">
      <w:pPr>
        <w:ind w:left="720" w:firstLine="720"/>
        <w:jc w:val="both"/>
        <w:rPr>
          <w:szCs w:val="24"/>
        </w:rPr>
      </w:pPr>
      <w:r>
        <w:rPr>
          <w:szCs w:val="24"/>
        </w:rPr>
        <w:t>…</w:t>
      </w:r>
    </w:p>
    <w:p w14:paraId="63A7D5B2" w14:textId="77777777" w:rsidR="00457316" w:rsidRDefault="00457316" w:rsidP="00CD605D">
      <w:pPr>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lastRenderedPageBreak/>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0C68CD90" w14:textId="77777777" w:rsidR="00457316" w:rsidRDefault="00457316" w:rsidP="003F75F3">
      <w:pPr>
        <w:spacing w:before="240"/>
        <w:jc w:val="both"/>
        <w:rPr>
          <w:b/>
          <w:szCs w:val="24"/>
        </w:rPr>
      </w:pPr>
      <w:r>
        <w:rPr>
          <w:b/>
          <w:szCs w:val="24"/>
        </w:rPr>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w:t>
      </w:r>
      <w:r>
        <w:rPr>
          <w:szCs w:val="24"/>
        </w:rPr>
        <w:lastRenderedPageBreak/>
        <w:t xml:space="preserve">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 All the article categories and types mentioned above teach something new to the system and help the system model different kinds of information.</w:t>
      </w:r>
    </w:p>
    <w:p w14:paraId="2117F109" w14:textId="77777777" w:rsidR="00457316" w:rsidRPr="005B5ED0" w:rsidRDefault="00457316" w:rsidP="00544E74">
      <w:pPr>
        <w:spacing w:before="240"/>
        <w:jc w:val="both"/>
        <w:rPr>
          <w:b/>
          <w:szCs w:val="24"/>
        </w:rPr>
      </w:pPr>
      <w:r>
        <w:rPr>
          <w:b/>
          <w:szCs w:val="24"/>
        </w:rPr>
        <w:t xml:space="preserve">8.4 </w:t>
      </w:r>
      <w:r w:rsidRPr="005B5ED0">
        <w:rPr>
          <w:b/>
          <w:szCs w:val="24"/>
        </w:rPr>
        <w:t>Results</w:t>
      </w:r>
    </w:p>
    <w:p w14:paraId="2E86A955" w14:textId="2B5068B6" w:rsidR="00457316" w:rsidRDefault="00457316" w:rsidP="00CD605D">
      <w:pPr>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following table</w:t>
      </w:r>
    </w:p>
    <w:p w14:paraId="46CDD84C" w14:textId="61EFAEB4" w:rsidR="00C5059B" w:rsidRDefault="00C5059B" w:rsidP="00CD605D">
      <w:pPr>
        <w:jc w:val="both"/>
        <w:rPr>
          <w:szCs w:val="24"/>
        </w:rPr>
      </w:pPr>
    </w:p>
    <w:p w14:paraId="430E1A17" w14:textId="0F0BB103" w:rsidR="00C5059B" w:rsidRDefault="00C5059B" w:rsidP="00CD605D">
      <w:pPr>
        <w:jc w:val="both"/>
        <w:rPr>
          <w:szCs w:val="24"/>
        </w:rPr>
      </w:pPr>
    </w:p>
    <w:p w14:paraId="4E926C99" w14:textId="625CFF60" w:rsidR="00C5059B" w:rsidRDefault="00C5059B" w:rsidP="00CD605D">
      <w:pPr>
        <w:jc w:val="both"/>
        <w:rPr>
          <w:szCs w:val="24"/>
        </w:rPr>
      </w:pPr>
    </w:p>
    <w:p w14:paraId="24BDDEE4" w14:textId="231CA294" w:rsidR="00C5059B" w:rsidRDefault="00C5059B" w:rsidP="00CD605D">
      <w:pPr>
        <w:jc w:val="both"/>
        <w:rPr>
          <w:szCs w:val="24"/>
        </w:rPr>
      </w:pPr>
    </w:p>
    <w:p w14:paraId="1C95C1C3" w14:textId="77777777" w:rsidR="00C5059B" w:rsidRDefault="00C5059B" w:rsidP="00CD605D">
      <w:pPr>
        <w:jc w:val="both"/>
        <w:rPr>
          <w:szCs w:val="24"/>
        </w:rPr>
      </w:pPr>
    </w:p>
    <w:p w14:paraId="7F1AEB28" w14:textId="77777777" w:rsidR="00457316" w:rsidRDefault="00457316" w:rsidP="00CD605D">
      <w:pPr>
        <w:jc w:val="both"/>
        <w:rPr>
          <w:szCs w:val="24"/>
        </w:rPr>
      </w:pP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lastRenderedPageBreak/>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DCC9FAE" w14:textId="77777777" w:rsidR="00457316" w:rsidRPr="00560FE9" w:rsidRDefault="00457316" w:rsidP="00CD605D">
      <w:pPr>
        <w:jc w:val="both"/>
        <w:rPr>
          <w:i/>
          <w:szCs w:val="24"/>
        </w:rPr>
      </w:pPr>
      <w:r>
        <w:rPr>
          <w:szCs w:val="24"/>
        </w:rPr>
        <w:t>The above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 Some examples for the same can be given as follows.</w:t>
      </w:r>
    </w:p>
    <w:p w14:paraId="4E169CF1" w14:textId="77777777" w:rsidR="00457316" w:rsidRPr="00560FE9" w:rsidRDefault="00457316" w:rsidP="00FE3FF3">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548FB55F" w14:textId="77777777" w:rsidR="00457316" w:rsidRPr="00560FE9" w:rsidRDefault="00457316" w:rsidP="00CD605D">
      <w:pPr>
        <w:pStyle w:val="ListParagraph"/>
        <w:spacing w:line="480" w:lineRule="auto"/>
        <w:jc w:val="both"/>
        <w:rPr>
          <w:rFonts w:ascii="Times New Roman" w:hAnsi="Times New Roman" w:cs="Times New Roman"/>
          <w:i/>
          <w:sz w:val="24"/>
          <w:szCs w:val="24"/>
        </w:rPr>
      </w:pPr>
      <w:r w:rsidRPr="00560FE9">
        <w:rPr>
          <w:rFonts w:ascii="Times New Roman" w:hAnsi="Times New Roman" w:cs="Times New Roman"/>
          <w:i/>
          <w:sz w:val="24"/>
          <w:szCs w:val="24"/>
        </w:rPr>
        <w:lastRenderedPageBreak/>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282DE5F7" w14:textId="77777777" w:rsidR="00457316" w:rsidRDefault="00457316" w:rsidP="00CD605D">
      <w:pPr>
        <w:pStyle w:val="ListParagraph"/>
        <w:spacing w:line="48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3DBF027" w14:textId="77777777" w:rsidR="00457316" w:rsidRDefault="00457316" w:rsidP="00CD605D">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2798BD38" w14:textId="77777777" w:rsidR="00457316" w:rsidRDefault="00457316" w:rsidP="00CD605D">
      <w:pPr>
        <w:jc w:val="both"/>
        <w:rPr>
          <w:szCs w:val="24"/>
        </w:rPr>
      </w:pPr>
      <w:r>
        <w:rPr>
          <w:szCs w:val="24"/>
        </w:rPr>
        <w:t xml:space="preserve">2. </w:t>
      </w:r>
      <w:r w:rsidRPr="00A00C86">
        <w:rPr>
          <w:szCs w:val="24"/>
        </w:rPr>
        <w:t>What city did Super Bowl 50 take place in?</w:t>
      </w:r>
    </w:p>
    <w:p w14:paraId="299FD7E6" w14:textId="77777777" w:rsidR="00457316" w:rsidRDefault="00457316" w:rsidP="00CD605D">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742A6220" w14:textId="77777777" w:rsidR="00457316" w:rsidRDefault="00457316" w:rsidP="00CD605D">
      <w:pPr>
        <w:jc w:val="both"/>
        <w:rPr>
          <w:szCs w:val="24"/>
        </w:rPr>
      </w:pPr>
      <w:r>
        <w:rPr>
          <w:szCs w:val="24"/>
        </w:rPr>
        <w:t>Here, we are querying for “</w:t>
      </w:r>
      <w:r w:rsidRPr="00A86B72">
        <w:rPr>
          <w:i/>
          <w:szCs w:val="24"/>
        </w:rPr>
        <w:t>Super Bowl 50 to take place in some city</w:t>
      </w:r>
      <w:r>
        <w:rPr>
          <w:szCs w:val="24"/>
        </w:rPr>
        <w:t>”. Which is semantically very close to the question under consideration.</w:t>
      </w:r>
    </w:p>
    <w:p w14:paraId="19036215" w14:textId="77777777" w:rsidR="00457316" w:rsidRPr="002A2A9C" w:rsidRDefault="00457316" w:rsidP="00CD605D">
      <w:pPr>
        <w:jc w:val="both"/>
        <w:rPr>
          <w:szCs w:val="24"/>
        </w:rPr>
      </w:pPr>
      <w:r>
        <w:rPr>
          <w:szCs w:val="24"/>
        </w:rPr>
        <w:t xml:space="preserve">3. </w:t>
      </w:r>
      <w:r w:rsidRPr="002A2A9C">
        <w:rPr>
          <w:szCs w:val="24"/>
        </w:rPr>
        <w:t>What team was the NFC's champion?</w:t>
      </w:r>
    </w:p>
    <w:p w14:paraId="31D68E3B" w14:textId="77777777" w:rsidR="00457316" w:rsidRPr="002A2A9C" w:rsidRDefault="00457316" w:rsidP="00CD605D">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0F1B35AB" w14:textId="77777777" w:rsidR="00457316" w:rsidRPr="00EF4B3A" w:rsidRDefault="00457316" w:rsidP="00CD605D">
      <w:pPr>
        <w:jc w:val="both"/>
        <w:rPr>
          <w:szCs w:val="24"/>
        </w:rPr>
      </w:pPr>
      <w:r>
        <w:rPr>
          <w:szCs w:val="24"/>
        </w:rPr>
        <w:t>In the above query we are trying to find “</w:t>
      </w:r>
      <w:r w:rsidRPr="002A2A9C">
        <w:rPr>
          <w:i/>
          <w:szCs w:val="24"/>
        </w:rPr>
        <w:t>something that NFC possesses that is a team</w:t>
      </w:r>
      <w:r>
        <w:rPr>
          <w:szCs w:val="24"/>
        </w:rPr>
        <w:t>”. 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10055865" w14:textId="381CE313" w:rsidR="00C81CDB" w:rsidRDefault="00C81CDB" w:rsidP="00C81CDB">
      <w:pPr>
        <w:pStyle w:val="BodyText"/>
      </w:pPr>
    </w:p>
    <w:p w14:paraId="677859D1" w14:textId="77777777" w:rsidR="00C81CDB" w:rsidRPr="00C81CDB" w:rsidRDefault="00C81CDB" w:rsidP="00C81CDB">
      <w:pPr>
        <w:pStyle w:val="BodyText"/>
      </w:pP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77777777" w:rsidR="006510B7" w:rsidRDefault="006510B7" w:rsidP="006510B7">
      <w:pPr>
        <w:jc w:val="both"/>
        <w:rPr>
          <w:szCs w:val="24"/>
        </w:rPr>
      </w:pPr>
      <w:r>
        <w:rPr>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7777777" w:rsidR="006510B7" w:rsidRDefault="006510B7" w:rsidP="006510B7">
      <w:pPr>
        <w:jc w:val="both"/>
        <w:rPr>
          <w:szCs w:val="24"/>
        </w:rPr>
      </w:pPr>
      <w:r>
        <w:rPr>
          <w:szCs w:val="24"/>
        </w:rPr>
        <w:t>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Thus, we can also add another predicate indicating tying events to a global time. This could look something like</w:t>
      </w:r>
    </w:p>
    <w:p w14:paraId="6637A9B7" w14:textId="77777777" w:rsidR="006510B7" w:rsidRDefault="006510B7" w:rsidP="006510B7">
      <w:pPr>
        <w:jc w:val="both"/>
        <w:rPr>
          <w:szCs w:val="24"/>
        </w:rPr>
      </w:pPr>
      <w:r>
        <w:rPr>
          <w:i/>
          <w:szCs w:val="24"/>
        </w:rPr>
        <w:t xml:space="preserve">happensAt </w:t>
      </w:r>
      <w:r>
        <w:rPr>
          <w:szCs w:val="24"/>
        </w:rPr>
        <w:t>(</w:t>
      </w:r>
      <w:r w:rsidRPr="000C6E85">
        <w:rPr>
          <w:i/>
          <w:szCs w:val="24"/>
        </w:rPr>
        <w:t>event_id</w:t>
      </w:r>
      <w:r>
        <w:rPr>
          <w:szCs w:val="24"/>
        </w:rPr>
        <w:t xml:space="preserve">, </w:t>
      </w:r>
      <w:r>
        <w:rPr>
          <w:i/>
          <w:szCs w:val="24"/>
        </w:rPr>
        <w:t>time_id</w:t>
      </w:r>
      <w:r>
        <w:rPr>
          <w:szCs w:val="24"/>
        </w:rPr>
        <w:t>)</w:t>
      </w:r>
    </w:p>
    <w:p w14:paraId="0076AFD2" w14:textId="77777777" w:rsidR="006510B7" w:rsidRPr="009B21C6" w:rsidRDefault="006510B7" w:rsidP="006510B7">
      <w:pPr>
        <w:jc w:val="both"/>
        <w:rPr>
          <w:szCs w:val="24"/>
        </w:rPr>
      </w:pPr>
      <w:r>
        <w:rPr>
          <w:szCs w:val="24"/>
        </w:rPr>
        <w:lastRenderedPageBreak/>
        <w:t>Using such predicates would give more insight into how the events happens and will be able to model an important feature that of time. We could use this kind of modelling technique to also define the time at which an event no longer applies. This would make reasoning more fluid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77777777" w:rsidR="006510B7" w:rsidRDefault="006510B7" w:rsidP="006510B7">
      <w:pPr>
        <w:jc w:val="both"/>
        <w:rPr>
          <w:szCs w:val="24"/>
        </w:rPr>
      </w:pPr>
      <w:r>
        <w:rPr>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77777777" w:rsidR="006510B7" w:rsidRDefault="006510B7" w:rsidP="006510B7">
      <w:pPr>
        <w:jc w:val="both"/>
        <w:rPr>
          <w:i/>
          <w:szCs w:val="24"/>
        </w:rPr>
      </w:pPr>
      <w:r w:rsidRPr="00820A30">
        <w:rPr>
          <w:i/>
          <w:szCs w:val="24"/>
        </w:rPr>
        <w:t>cause (event_id</w:t>
      </w:r>
      <w:r w:rsidRPr="00820A30">
        <w:rPr>
          <w:i/>
          <w:szCs w:val="24"/>
          <w:vertAlign w:val="subscript"/>
        </w:rPr>
        <w:t>1</w:t>
      </w:r>
      <w:r w:rsidRPr="00820A30">
        <w:rPr>
          <w:i/>
          <w:szCs w:val="24"/>
        </w:rPr>
        <w:t>, event_id</w:t>
      </w:r>
      <w:r w:rsidRPr="00820A30">
        <w:rPr>
          <w:i/>
          <w:szCs w:val="24"/>
          <w:vertAlign w:val="subscript"/>
        </w:rPr>
        <w:t>2</w:t>
      </w:r>
      <w:r w:rsidRPr="00820A30">
        <w:rPr>
          <w:i/>
          <w:szCs w:val="24"/>
        </w:rPr>
        <w:t>)</w:t>
      </w:r>
      <w:r>
        <w:rPr>
          <w:i/>
          <w:szCs w:val="24"/>
        </w:rPr>
        <w:t>.</w:t>
      </w:r>
    </w:p>
    <w:p w14:paraId="12CE7100" w14:textId="77777777" w:rsidR="006510B7" w:rsidRDefault="006510B7" w:rsidP="006510B7">
      <w:pPr>
        <w:jc w:val="both"/>
        <w:rPr>
          <w:i/>
          <w:szCs w:val="24"/>
        </w:rPr>
      </w:pPr>
      <w:r>
        <w:rPr>
          <w:i/>
          <w:szCs w:val="24"/>
        </w:rPr>
        <w:t>effect (X, Y</w:t>
      </w:r>
      <w:proofErr w:type="gramStart"/>
      <w:r>
        <w:rPr>
          <w:i/>
          <w:szCs w:val="24"/>
        </w:rPr>
        <w:t>) :</w:t>
      </w:r>
      <w:proofErr w:type="gramEnd"/>
      <w:r>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7777777" w:rsidR="006510B7" w:rsidRDefault="006510B7" w:rsidP="006510B7">
      <w:pPr>
        <w:jc w:val="both"/>
        <w:rPr>
          <w:i/>
          <w:szCs w:val="24"/>
        </w:rPr>
      </w:pPr>
      <w:r w:rsidRPr="00B31A99">
        <w:rPr>
          <w:i/>
          <w:szCs w:val="24"/>
        </w:rPr>
        <w:t>cause (X, Y</w:t>
      </w:r>
      <w:proofErr w:type="gramStart"/>
      <w:r w:rsidRPr="00B31A99">
        <w:rPr>
          <w:i/>
          <w:szCs w:val="24"/>
        </w:rPr>
        <w:t>) :</w:t>
      </w:r>
      <w:proofErr w:type="gramEnd"/>
      <w:r w:rsidRPr="00B31A99">
        <w:rPr>
          <w:i/>
          <w:szCs w:val="24"/>
        </w:rPr>
        <w:t>- cause (X, Z), cause (Z, Y).</w:t>
      </w:r>
    </w:p>
    <w:p w14:paraId="5B57C7F9" w14:textId="77777777" w:rsidR="006510B7" w:rsidRPr="002D307B" w:rsidRDefault="006510B7" w:rsidP="006510B7">
      <w:pPr>
        <w:jc w:val="both"/>
        <w:rPr>
          <w:szCs w:val="24"/>
        </w:rPr>
      </w:pPr>
      <w:r>
        <w:rPr>
          <w:szCs w:val="24"/>
        </w:rPr>
        <w:t>Modelling the cause and effect relations also allow the query generation system to now be able to generate queries for the Why-question.</w:t>
      </w:r>
    </w:p>
    <w:p w14:paraId="519F8B8D" w14:textId="77777777" w:rsidR="006510B7" w:rsidRDefault="006510B7" w:rsidP="006510B7">
      <w:pPr>
        <w:jc w:val="both"/>
        <w:rPr>
          <w:b/>
          <w:szCs w:val="24"/>
        </w:rPr>
      </w:pPr>
      <w:r w:rsidRPr="002D307B">
        <w:rPr>
          <w:b/>
          <w:szCs w:val="24"/>
        </w:rPr>
        <w:t>9.2.3</w:t>
      </w:r>
      <w:r>
        <w:rPr>
          <w:szCs w:val="24"/>
        </w:rPr>
        <w:t xml:space="preserve"> </w:t>
      </w:r>
      <w:r w:rsidRPr="002D307B">
        <w:rPr>
          <w:b/>
          <w:szCs w:val="24"/>
        </w:rPr>
        <w:t>Modelling more knowledge patterns</w:t>
      </w:r>
    </w:p>
    <w:p w14:paraId="70B96FDE" w14:textId="77777777"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lastRenderedPageBreak/>
        <w:t>9.2.4 Modelling semantic similarity between parts of speech</w:t>
      </w:r>
    </w:p>
    <w:p w14:paraId="131AF276" w14:textId="77777777"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But this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77777777" w:rsidR="006510B7" w:rsidRDefault="006510B7" w:rsidP="006510B7">
      <w:pPr>
        <w:jc w:val="both"/>
        <w:rPr>
          <w:szCs w:val="24"/>
        </w:rPr>
      </w:pPr>
      <w:r>
        <w:rPr>
          <w:szCs w:val="24"/>
        </w:rPr>
        <w:t xml:space="preserve">Currently, we are using WordNet and the passage as our main information sources. But there are many other sources of information that we can make use of to answer questions. Databases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will help in automatically generating Common World Knowledge, which will indirectly make reasoning more efficient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35A88D8A" w14:textId="77777777" w:rsidR="006510B7" w:rsidRDefault="006510B7" w:rsidP="006510B7">
      <w:pPr>
        <w:jc w:val="both"/>
        <w:rPr>
          <w:szCs w:val="24"/>
        </w:rPr>
      </w:pPr>
      <w:r>
        <w:rPr>
          <w:szCs w:val="24"/>
        </w:rPr>
        <w:t>In an environment with multiple sources of information, we need to introduce the concept of confidence on the facts that are generated from these sources. This will help the system to choose 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0CFCE84F" w14:textId="77777777" w:rsidR="00725875" w:rsidRDefault="00725875" w:rsidP="006510B7">
      <w:pPr>
        <w:jc w:val="both"/>
        <w:rPr>
          <w:b/>
          <w:szCs w:val="24"/>
        </w:rPr>
      </w:pPr>
    </w:p>
    <w:p w14:paraId="1E4AC8FE" w14:textId="34431803" w:rsidR="006510B7" w:rsidRDefault="006510B7" w:rsidP="006510B7">
      <w:pPr>
        <w:jc w:val="both"/>
        <w:rPr>
          <w:b/>
          <w:szCs w:val="24"/>
        </w:rPr>
      </w:pPr>
      <w:r w:rsidRPr="00FD2256">
        <w:rPr>
          <w:b/>
          <w:szCs w:val="24"/>
        </w:rPr>
        <w:lastRenderedPageBreak/>
        <w:t>9.2.7 Modelling other common-sense reasoning principles</w:t>
      </w:r>
    </w:p>
    <w:p w14:paraId="360D744B" w14:textId="77777777"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 xml:space="preserve">sense principles there are other weaker principles that can be </w:t>
      </w:r>
      <w:r>
        <w:rPr>
          <w:szCs w:val="24"/>
        </w:rPr>
        <w:t xml:space="preserve">modelled from </w:t>
      </w:r>
      <w:r w:rsidRPr="00620906">
        <w:rPr>
          <w:szCs w:val="24"/>
        </w:rPr>
        <w:t>common sense reasoning.</w:t>
      </w:r>
      <w:r>
        <w:rPr>
          <w:szCs w:val="24"/>
        </w:rPr>
        <w:t xml:space="preserve"> Some of them include modelling the hyponymy relation between concepts. This states that if I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To model this, we can use a combination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77777777" w:rsidR="006510B7" w:rsidRPr="004C0F5F" w:rsidRDefault="006510B7" w:rsidP="006510B7">
      <w:pPr>
        <w:jc w:val="both"/>
        <w:rPr>
          <w:szCs w:val="24"/>
        </w:rPr>
      </w:pPr>
      <w:r w:rsidRPr="000D7601">
        <w:rPr>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D050BA1" w:rsidR="00C81CDB" w:rsidRDefault="00C81CDB" w:rsidP="00C81CDB">
      <w:pPr>
        <w:pStyle w:val="BodyText"/>
      </w:pPr>
    </w:p>
    <w:p w14:paraId="7540400B" w14:textId="77777777" w:rsidR="00C81CDB" w:rsidRPr="00C81CDB" w:rsidRDefault="00C81CDB" w:rsidP="00C81CDB">
      <w:pPr>
        <w:pStyle w:val="BodyText"/>
      </w:pP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13361341" w14:textId="77777777" w:rsidR="00A2455C" w:rsidRPr="00277738" w:rsidRDefault="00A2455C" w:rsidP="000563A4">
      <w:pPr>
        <w:jc w:val="both"/>
        <w:rPr>
          <w:szCs w:val="24"/>
        </w:rPr>
      </w:pPr>
      <w:r>
        <w:rPr>
          <w:szCs w:val="24"/>
        </w:rPr>
        <w:t>In this thesis, we have proposed a two-part system, one to represent and the other to query knowledge automatically from natural language text. In this chapter, we will summarize our efforts to do so and draw a few conclusions from them.</w:t>
      </w:r>
    </w:p>
    <w:p w14:paraId="1C8D5FBC" w14:textId="77777777" w:rsidR="00A2455C" w:rsidRPr="00AA1544" w:rsidRDefault="00A2455C" w:rsidP="001B1812">
      <w:pPr>
        <w:spacing w:before="240"/>
        <w:jc w:val="both"/>
        <w:rPr>
          <w:b/>
          <w:szCs w:val="24"/>
        </w:rPr>
      </w:pPr>
      <w:r>
        <w:rPr>
          <w:b/>
          <w:szCs w:val="24"/>
        </w:rPr>
        <w:t>10</w:t>
      </w:r>
      <w:r w:rsidRPr="00AA1544">
        <w:rPr>
          <w:b/>
          <w:szCs w:val="24"/>
        </w:rPr>
        <w:t>.</w:t>
      </w:r>
      <w:r>
        <w:rPr>
          <w:b/>
          <w:szCs w:val="24"/>
        </w:rPr>
        <w:t>2</w:t>
      </w:r>
      <w:r w:rsidRPr="00AA1544">
        <w:rPr>
          <w:b/>
          <w:szCs w:val="24"/>
        </w:rPr>
        <w:t xml:space="preserve"> </w:t>
      </w:r>
      <w:r>
        <w:rPr>
          <w:b/>
          <w:szCs w:val="24"/>
        </w:rPr>
        <w:t>Conclusion</w:t>
      </w:r>
    </w:p>
    <w:p w14:paraId="769E6ED5" w14:textId="77777777" w:rsidR="00A2455C" w:rsidRDefault="00A2455C" w:rsidP="000563A4">
      <w:pPr>
        <w:jc w:val="both"/>
        <w:rPr>
          <w:szCs w:val="24"/>
        </w:rPr>
      </w:pPr>
      <w:r>
        <w:rPr>
          <w:szCs w:val="24"/>
        </w:rPr>
        <w:t>The Knowledge generation system proposed in Chapter 6, defines a custom event calculus to represent knowledge from the passage.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77777777"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Word Sense Disambiguation. In this thesis, we have used the preferential pattern to disambiguate between senses and apply the sense with the most frequent use. The preferential pattern defined in Chapter 6 is flexible enough to take inputs from external WSD modules if present. The hypernymy </w:t>
      </w:r>
      <w:r>
        <w:rPr>
          <w:szCs w:val="24"/>
        </w:rPr>
        <w:lastRenderedPageBreak/>
        <w:t>relation, the preferential pattern for WSD are all patterns that humans use for common sense reasoning. This system helps model a few of these patterns for reasoning.</w:t>
      </w:r>
    </w:p>
    <w:p w14:paraId="511EE0CE" w14:textId="77777777" w:rsidR="00A2455C" w:rsidRDefault="00A2455C" w:rsidP="000563A4">
      <w:pPr>
        <w:jc w:val="both"/>
        <w:rPr>
          <w:szCs w:val="24"/>
        </w:rPr>
      </w:pPr>
      <w:r>
        <w:rPr>
          <w:szCs w:val="24"/>
        </w:rPr>
        <w:t>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28A329FC" w14:textId="77777777" w:rsidR="00A2455C" w:rsidRDefault="00A2455C" w:rsidP="000563A4">
      <w:pPr>
        <w:jc w:val="both"/>
        <w:rPr>
          <w:szCs w:val="24"/>
        </w:rPr>
      </w:pPr>
      <w:r>
        <w:rPr>
          <w:szCs w:val="24"/>
        </w:rPr>
        <w:t>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findings of the dependency parser.</w:t>
      </w:r>
    </w:p>
    <w:p w14:paraId="168E78A6" w14:textId="77777777" w:rsidR="00A2455C" w:rsidRDefault="00A2455C" w:rsidP="000563A4">
      <w:pPr>
        <w:jc w:val="both"/>
        <w:rPr>
          <w:szCs w:val="24"/>
        </w:rPr>
      </w:pPr>
      <w:r>
        <w:rPr>
          <w:szCs w:val="24"/>
        </w:rPr>
        <w:lastRenderedPageBreak/>
        <w:t>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or verb similarity metric that tells us about all the concepts that we can use interchangeably.</w:t>
      </w:r>
    </w:p>
    <w:p w14:paraId="3A390612" w14:textId="10D35D11"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better answer questions.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4A02E533" w14:textId="77777777" w:rsidR="00B11B7F" w:rsidRPr="00743FF8" w:rsidRDefault="00B11B7F" w:rsidP="00FE3FF3">
      <w:pPr>
        <w:pStyle w:val="ListParagraph"/>
        <w:numPr>
          <w:ilvl w:val="0"/>
          <w:numId w:val="11"/>
        </w:numPr>
        <w:spacing w:line="276" w:lineRule="auto"/>
        <w:jc w:val="both"/>
        <w:rPr>
          <w:rStyle w:val="Hyperlink"/>
          <w:rFonts w:ascii="Times New Roman" w:hAnsi="Times New Roman" w:cs="Times New Roman"/>
          <w:sz w:val="24"/>
          <w:szCs w:val="24"/>
        </w:rPr>
      </w:pPr>
      <w:hyperlink r:id="rId86" w:history="1">
        <w:r w:rsidRPr="00FB3CF1">
          <w:rPr>
            <w:rStyle w:val="Hyperlink"/>
            <w:rFonts w:ascii="Times New Roman" w:hAnsi="Times New Roman" w:cs="Times New Roman"/>
            <w:sz w:val="24"/>
            <w:szCs w:val="24"/>
          </w:rPr>
          <w:t>https://en.wikipedia.org/wiki/Cyc</w:t>
        </w:r>
      </w:hyperlink>
    </w:p>
    <w:p w14:paraId="6C1FB25C" w14:textId="77777777" w:rsidR="00B11B7F" w:rsidRPr="00743FF8" w:rsidRDefault="00B11B7F" w:rsidP="00FE3FF3">
      <w:pPr>
        <w:pStyle w:val="ListParagraph"/>
        <w:numPr>
          <w:ilvl w:val="0"/>
          <w:numId w:val="11"/>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170A75A6"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07502F75" w14:textId="77777777" w:rsidR="00B11B7F" w:rsidRPr="00FB06BD" w:rsidRDefault="00B11B7F" w:rsidP="00FE3FF3">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2A39604A"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762FC6FA" w14:textId="77777777" w:rsidR="00B11B7F" w:rsidRPr="00513331" w:rsidRDefault="00B11B7F" w:rsidP="00B11B7F">
      <w:pPr>
        <w:pStyle w:val="ListParagraph"/>
        <w:spacing w:line="276" w:lineRule="auto"/>
        <w:jc w:val="both"/>
        <w:rPr>
          <w:rFonts w:ascii="Times New Roman" w:hAnsi="Times New Roman" w:cs="Times New Roman"/>
          <w:sz w:val="24"/>
          <w:szCs w:val="24"/>
        </w:rPr>
      </w:pPr>
    </w:p>
    <w:p w14:paraId="21F16BB2"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hyperlink r:id="rId87" w:history="1">
        <w:r w:rsidRPr="00677A75">
          <w:rPr>
            <w:rFonts w:ascii="Times New Roman" w:hAnsi="Times New Roman" w:cs="Times New Roman"/>
            <w:sz w:val="24"/>
            <w:szCs w:val="24"/>
          </w:rPr>
          <w:t>https://stanfordnlp.github.io/CoreNLP/</w:t>
        </w:r>
      </w:hyperlink>
    </w:p>
    <w:p w14:paraId="45BD3D57" w14:textId="77777777" w:rsidR="00B11B7F" w:rsidRPr="00B458DD" w:rsidRDefault="00B11B7F" w:rsidP="00FE3FF3">
      <w:pPr>
        <w:pStyle w:val="ListParagraph"/>
        <w:numPr>
          <w:ilvl w:val="0"/>
          <w:numId w:val="11"/>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89"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90"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07E71CDC" w14:textId="77777777" w:rsidR="00B11B7F" w:rsidRPr="00B458DD" w:rsidRDefault="00B11B7F" w:rsidP="00FE3FF3">
      <w:pPr>
        <w:pStyle w:val="ListParagraph"/>
        <w:numPr>
          <w:ilvl w:val="0"/>
          <w:numId w:val="11"/>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84AC6C3"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77B8126F"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91" w:history="1">
        <w:r w:rsidRPr="00677A75">
          <w:rPr>
            <w:rFonts w:ascii="Times New Roman" w:hAnsi="Times New Roman" w:cs="Times New Roman"/>
            <w:sz w:val="24"/>
            <w:szCs w:val="24"/>
          </w:rPr>
          <w:t>http://nlp.stanford.edu/~manning/papers/gibbscrf3.pdf</w:t>
        </w:r>
      </w:hyperlink>
    </w:p>
    <w:p w14:paraId="6BA8263B"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2CCF93A8" w14:textId="77777777" w:rsidR="00B11B7F" w:rsidRPr="00973F72" w:rsidRDefault="00B11B7F" w:rsidP="00FE3FF3">
      <w:pPr>
        <w:pStyle w:val="ListParagraph"/>
        <w:numPr>
          <w:ilvl w:val="0"/>
          <w:numId w:val="11"/>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2604F00"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33C38AF8"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2"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3"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6FB70902" w14:textId="77777777" w:rsidR="00B11B7F" w:rsidRPr="009F2647" w:rsidRDefault="00B11B7F" w:rsidP="00B11B7F">
      <w:pPr>
        <w:spacing w:line="276" w:lineRule="auto"/>
        <w:jc w:val="both"/>
        <w:rPr>
          <w:szCs w:val="24"/>
        </w:rPr>
      </w:pPr>
    </w:p>
    <w:p w14:paraId="5BE1856A"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hyperlink r:id="rId94" w:history="1">
        <w:r w:rsidRPr="00677A75">
          <w:rPr>
            <w:rFonts w:ascii="Times New Roman" w:hAnsi="Times New Roman" w:cs="Times New Roman"/>
            <w:sz w:val="24"/>
            <w:szCs w:val="24"/>
          </w:rPr>
          <w:t>https://martinfowler.com/bliki/TestDrivenDevelopment.html</w:t>
        </w:r>
      </w:hyperlink>
    </w:p>
    <w:p w14:paraId="75C81EBA"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94FC301" w14:textId="77777777" w:rsidR="00B11B7F" w:rsidRPr="009F2647" w:rsidRDefault="00B11B7F" w:rsidP="00B11B7F">
      <w:pPr>
        <w:spacing w:line="276" w:lineRule="auto"/>
        <w:jc w:val="both"/>
        <w:rPr>
          <w:szCs w:val="24"/>
        </w:rPr>
      </w:pPr>
    </w:p>
    <w:p w14:paraId="23F8B38A" w14:textId="77777777" w:rsidR="00B11B7F" w:rsidRPr="0011659B" w:rsidRDefault="00B11B7F" w:rsidP="00FE3FF3">
      <w:pPr>
        <w:pStyle w:val="ListParagraph"/>
        <w:numPr>
          <w:ilvl w:val="0"/>
          <w:numId w:val="11"/>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77777777" w:rsidR="00B11B7F" w:rsidRPr="0011659B" w:rsidRDefault="00B11B7F" w:rsidP="00FE3FF3">
      <w:pPr>
        <w:pStyle w:val="ListParagraph"/>
        <w:numPr>
          <w:ilvl w:val="0"/>
          <w:numId w:val="11"/>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53F604BF" w14:textId="77777777" w:rsidR="00B11B7F" w:rsidRPr="0011659B" w:rsidRDefault="00B11B7F" w:rsidP="00FE3FF3">
      <w:pPr>
        <w:pStyle w:val="ListParagraph"/>
        <w:numPr>
          <w:ilvl w:val="0"/>
          <w:numId w:val="11"/>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 xml:space="preserve">POS Confusion Matrix </w:t>
      </w:r>
      <w:proofErr w:type="gramStart"/>
      <w:r w:rsidRPr="0011659B">
        <w:rPr>
          <w:rFonts w:ascii="Times New Roman" w:hAnsi="Times New Roman" w:cs="Times New Roman"/>
          <w:sz w:val="24"/>
          <w:szCs w:val="24"/>
        </w:rPr>
        <w:t>Franz(</w:t>
      </w:r>
      <w:proofErr w:type="gramEnd"/>
      <w:r w:rsidRPr="0011659B">
        <w:rPr>
          <w:rFonts w:ascii="Times New Roman" w:hAnsi="Times New Roman" w:cs="Times New Roman"/>
          <w:sz w:val="24"/>
          <w:szCs w:val="24"/>
        </w:rPr>
        <w:t xml:space="preserve">1996), </w:t>
      </w:r>
      <w:proofErr w:type="spellStart"/>
      <w:r w:rsidRPr="0011659B">
        <w:rPr>
          <w:rFonts w:ascii="Times New Roman" w:hAnsi="Times New Roman" w:cs="Times New Roman"/>
          <w:sz w:val="24"/>
          <w:szCs w:val="24"/>
        </w:rPr>
        <w:t>Kupiec</w:t>
      </w:r>
      <w:proofErr w:type="spellEnd"/>
      <w:r w:rsidRPr="0011659B">
        <w:rPr>
          <w:rFonts w:ascii="Times New Roman" w:hAnsi="Times New Roman" w:cs="Times New Roman"/>
          <w:sz w:val="24"/>
          <w:szCs w:val="24"/>
        </w:rPr>
        <w:t xml:space="preserve">(1992), and </w:t>
      </w:r>
      <w:proofErr w:type="spellStart"/>
      <w:r w:rsidRPr="0011659B">
        <w:rPr>
          <w:rFonts w:ascii="Times New Roman" w:hAnsi="Times New Roman" w:cs="Times New Roman"/>
          <w:sz w:val="24"/>
          <w:szCs w:val="24"/>
        </w:rPr>
        <w:t>Ratnaparkhi</w:t>
      </w:r>
      <w:proofErr w:type="spellEnd"/>
      <w:r w:rsidRPr="0011659B">
        <w:rPr>
          <w:rFonts w:ascii="Times New Roman" w:hAnsi="Times New Roman" w:cs="Times New Roman"/>
          <w:sz w:val="24"/>
          <w:szCs w:val="24"/>
        </w:rPr>
        <w:t>(1996)</w:t>
      </w:r>
    </w:p>
    <w:p w14:paraId="2020EF1A" w14:textId="77777777" w:rsidR="00B11B7F" w:rsidRPr="0011659B" w:rsidRDefault="00B11B7F" w:rsidP="00FE3FF3">
      <w:pPr>
        <w:pStyle w:val="ListParagraph"/>
        <w:numPr>
          <w:ilvl w:val="0"/>
          <w:numId w:val="11"/>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2A817883" w14:textId="77777777" w:rsidR="00B11B7F" w:rsidRPr="0011659B" w:rsidRDefault="00B11B7F" w:rsidP="00FE3FF3">
      <w:pPr>
        <w:pStyle w:val="ListParagraph"/>
        <w:numPr>
          <w:ilvl w:val="0"/>
          <w:numId w:val="11"/>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43F8F8AE" w14:textId="77777777" w:rsidR="00B11B7F" w:rsidRPr="0011659B" w:rsidRDefault="00B11B7F" w:rsidP="00FE3FF3">
      <w:pPr>
        <w:pStyle w:val="ListParagraph"/>
        <w:numPr>
          <w:ilvl w:val="0"/>
          <w:numId w:val="11"/>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416902CD"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hyperlink r:id="rId95" w:history="1">
        <w:r w:rsidRPr="00104441">
          <w:rPr>
            <w:rStyle w:val="Hyperlink"/>
            <w:rFonts w:ascii="Times New Roman" w:hAnsi="Times New Roman" w:cs="Times New Roman"/>
            <w:sz w:val="24"/>
            <w:szCs w:val="24"/>
          </w:rPr>
          <w:t>https://wordnet.princeton.edu/documentation/lexnames5wn</w:t>
        </w:r>
      </w:hyperlink>
    </w:p>
    <w:p w14:paraId="749D5945" w14:textId="77777777" w:rsidR="00B11B7F" w:rsidRPr="00616AAD" w:rsidRDefault="00B11B7F" w:rsidP="00B11B7F">
      <w:pPr>
        <w:spacing w:line="276" w:lineRule="auto"/>
        <w:jc w:val="both"/>
        <w:rPr>
          <w:szCs w:val="24"/>
        </w:rPr>
      </w:pPr>
    </w:p>
    <w:p w14:paraId="5376B45C" w14:textId="77777777" w:rsidR="00B11B7F" w:rsidRDefault="00B11B7F" w:rsidP="00FE3FF3">
      <w:pPr>
        <w:pStyle w:val="ListParagraph"/>
        <w:numPr>
          <w:ilvl w:val="0"/>
          <w:numId w:val="11"/>
        </w:numPr>
        <w:spacing w:line="276" w:lineRule="auto"/>
        <w:jc w:val="both"/>
        <w:rPr>
          <w:rFonts w:ascii="Times New Roman" w:hAnsi="Times New Roman" w:cs="Times New Roman"/>
          <w:sz w:val="24"/>
          <w:szCs w:val="24"/>
        </w:rPr>
      </w:pPr>
      <w:hyperlink r:id="rId96" w:history="1">
        <w:r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0BF216D9" w14:textId="77777777" w:rsidR="00B11B7F" w:rsidRPr="0035454E" w:rsidRDefault="00B11B7F" w:rsidP="00B11B7F">
      <w:pPr>
        <w:pStyle w:val="ListParagraph"/>
        <w:spacing w:line="276" w:lineRule="auto"/>
        <w:jc w:val="both"/>
        <w:rPr>
          <w:rFonts w:ascii="Times New Roman" w:hAnsi="Times New Roman" w:cs="Times New Roman"/>
          <w:sz w:val="24"/>
          <w:szCs w:val="24"/>
        </w:rPr>
      </w:pPr>
    </w:p>
    <w:p w14:paraId="61634C1C" w14:textId="77777777" w:rsidR="00B11B7F" w:rsidRPr="0035454E" w:rsidRDefault="00B11B7F" w:rsidP="00FE3FF3">
      <w:pPr>
        <w:pStyle w:val="ListParagraph"/>
        <w:numPr>
          <w:ilvl w:val="0"/>
          <w:numId w:val="11"/>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7D629534" w14:textId="77777777" w:rsidR="00B11B7F" w:rsidRPr="00B11B7F" w:rsidRDefault="00B11B7F" w:rsidP="00B11B7F">
      <w:pPr>
        <w:pStyle w:val="BodyText"/>
      </w:pPr>
    </w:p>
    <w:p w14:paraId="0683C685" w14:textId="77777777" w:rsidR="00F8411E" w:rsidRDefault="00F8411E">
      <w:pPr>
        <w:pStyle w:val="Bibliography"/>
      </w:pPr>
    </w:p>
    <w:p w14:paraId="086399B0" w14:textId="77777777" w:rsidR="002116E2" w:rsidRDefault="002116E2" w:rsidP="002116E2">
      <w:pPr>
        <w:pStyle w:val="BodyText"/>
      </w:pPr>
    </w:p>
    <w:p w14:paraId="700B9F58" w14:textId="77777777" w:rsidR="000749B0" w:rsidRDefault="000749B0" w:rsidP="002116E2">
      <w:pPr>
        <w:pStyle w:val="BodyText"/>
      </w:pPr>
    </w:p>
    <w:p w14:paraId="08ECEBD5" w14:textId="77777777" w:rsidR="000749B0" w:rsidRDefault="000749B0" w:rsidP="002116E2">
      <w:pPr>
        <w:pStyle w:val="BodyText"/>
      </w:pPr>
    </w:p>
    <w:p w14:paraId="041FFD69" w14:textId="77777777" w:rsidR="002116E2" w:rsidRPr="002116E2" w:rsidRDefault="002116E2" w:rsidP="002116E2">
      <w:pPr>
        <w:pStyle w:val="BodyText"/>
      </w:pPr>
    </w:p>
    <w:p w14:paraId="5A494D01" w14:textId="77777777" w:rsidR="002276DF" w:rsidRDefault="002276DF" w:rsidP="009C0863">
      <w:pPr>
        <w:pStyle w:val="Bibliography"/>
      </w:pPr>
    </w:p>
    <w:p w14:paraId="491C117B" w14:textId="77777777" w:rsidR="002276DF" w:rsidRDefault="002276DF" w:rsidP="009C0863">
      <w:pPr>
        <w:pStyle w:val="Bibliography"/>
      </w:pPr>
      <w:bookmarkStart w:id="19" w:name="CurrPos3"/>
      <w:bookmarkEnd w:id="19"/>
    </w:p>
    <w:p w14:paraId="54D767A9" w14:textId="77777777" w:rsidR="00250E50" w:rsidRDefault="00250E50" w:rsidP="00250E50">
      <w:pPr>
        <w:pStyle w:val="BodyText"/>
        <w:sectPr w:rsidR="00250E50" w:rsidSect="002276DF">
          <w:footerReference w:type="even" r:id="rId97"/>
          <w:pgSz w:w="12240" w:h="15840" w:code="1"/>
          <w:pgMar w:top="1800" w:right="1080" w:bottom="1800" w:left="1800" w:header="1080" w:footer="1080" w:gutter="0"/>
          <w:cols w:space="480"/>
          <w:titlePg/>
          <w:docGrid w:linePitch="326"/>
        </w:sectPr>
      </w:pPr>
    </w:p>
    <w:p w14:paraId="66B09F46" w14:textId="77777777" w:rsidR="00250E50" w:rsidRPr="00191098" w:rsidRDefault="00250E50" w:rsidP="00250E50">
      <w:pPr>
        <w:pStyle w:val="SectionLabel2"/>
        <w:rPr>
          <w:b/>
        </w:rPr>
      </w:pPr>
      <w:r>
        <w:rPr>
          <w:b/>
        </w:rPr>
        <w:lastRenderedPageBreak/>
        <w:t>Biographical sketch</w:t>
      </w:r>
    </w:p>
    <w:p w14:paraId="20DB3B50" w14:textId="77777777" w:rsidR="00250E50" w:rsidRDefault="00250E50" w:rsidP="00250E50">
      <w:pPr>
        <w:pStyle w:val="BodyText"/>
      </w:pP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6B055EA9" w14:textId="77777777" w:rsidR="00F8411E" w:rsidRPr="00191098" w:rsidRDefault="00F95523">
      <w:pPr>
        <w:pStyle w:val="NormalHeading"/>
        <w:rPr>
          <w:b/>
        </w:rPr>
      </w:pPr>
      <w:r>
        <w:rPr>
          <w:b/>
        </w:rPr>
        <w:lastRenderedPageBreak/>
        <w:t xml:space="preserve">CURRICULUM </w:t>
      </w:r>
      <w:r w:rsidR="00F8411E" w:rsidRPr="00191098">
        <w:rPr>
          <w:b/>
        </w:rPr>
        <w:t>Vita</w:t>
      </w:r>
      <w:r w:rsidR="00250E50">
        <w:rPr>
          <w:b/>
        </w:rPr>
        <w:t>e</w:t>
      </w:r>
    </w:p>
    <w:p w14:paraId="480D5E06" w14:textId="77777777" w:rsidR="00F8411E" w:rsidRDefault="00F8411E">
      <w:pPr>
        <w:pStyle w:val="BodyText"/>
      </w:pPr>
    </w:p>
    <w:p w14:paraId="43DCE3EC" w14:textId="77777777" w:rsidR="00F8411E" w:rsidRDefault="00F8411E">
      <w:pPr>
        <w:pStyle w:val="BodyText"/>
      </w:pPr>
    </w:p>
    <w:p w14:paraId="0C20A31D" w14:textId="77777777" w:rsidR="00F8411E" w:rsidRDefault="00F8411E">
      <w:pPr>
        <w:pStyle w:val="BodyText"/>
      </w:pPr>
    </w:p>
    <w:sectPr w:rsidR="00F8411E" w:rsidSect="002276DF">
      <w:headerReference w:type="default" r:id="rId98"/>
      <w:footerReference w:type="default" r:id="rId99"/>
      <w:headerReference w:type="first" r:id="rId100"/>
      <w:footerReference w:type="first" r:id="rId101"/>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63AF8" w14:textId="77777777" w:rsidR="00FE3FF3" w:rsidRDefault="00FE3FF3">
      <w:r>
        <w:separator/>
      </w:r>
    </w:p>
  </w:endnote>
  <w:endnote w:type="continuationSeparator" w:id="0">
    <w:p w14:paraId="356187E5" w14:textId="77777777" w:rsidR="00FE3FF3" w:rsidRDefault="00FE3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F56B88" w:rsidRDefault="00F56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F56B88" w:rsidRDefault="00F56B8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F56B88" w:rsidRDefault="00F56B88"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77777777" w:rsidR="00F56B88" w:rsidRDefault="00F56B88"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77777777" w:rsidR="00F56B88" w:rsidRDefault="00F56B88" w:rsidP="009E33B7">
    <w:pPr>
      <w:pStyle w:val="Footer"/>
      <w:spacing w:line="240" w:lineRule="auto"/>
    </w:pPr>
    <w:r>
      <w:fldChar w:fldCharType="begin"/>
    </w:r>
    <w:r>
      <w:instrText xml:space="preserve"> PAGE   \* MERGEFORMAT </w:instrText>
    </w:r>
    <w:r>
      <w:fldChar w:fldCharType="separate"/>
    </w:r>
    <w:r>
      <w:rPr>
        <w:noProof/>
      </w:rPr>
      <w:t>2</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77777777" w:rsidR="00F56B88" w:rsidRDefault="00F56B88"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F56B88" w:rsidRDefault="00F56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F56B88" w:rsidRDefault="00F56B8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F56B88" w:rsidRDefault="00F56B8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F56B88" w:rsidRDefault="00F56B88"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7777777" w:rsidR="00F56B88" w:rsidRDefault="00F56B88"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F56B88" w:rsidRDefault="00F56B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F56B88" w:rsidRDefault="00F56B8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77777777" w:rsidR="00F56B88" w:rsidRDefault="00F56B88"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777777" w:rsidR="00F56B88" w:rsidRDefault="00F56B88"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7777777" w:rsidR="00F56B88" w:rsidRDefault="00F56B88"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F56B88" w:rsidRDefault="00F56B88"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77777777" w:rsidR="00F56B88" w:rsidRDefault="00F56B88"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B06FF" w14:textId="77777777" w:rsidR="00FE3FF3" w:rsidRDefault="00FE3FF3">
      <w:r>
        <w:separator/>
      </w:r>
    </w:p>
  </w:footnote>
  <w:footnote w:type="continuationSeparator" w:id="0">
    <w:p w14:paraId="6853B8C4" w14:textId="77777777" w:rsidR="00FE3FF3" w:rsidRDefault="00FE3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F56B88" w:rsidRDefault="00F56B88">
    <w:pPr>
      <w:pStyle w:val="Header"/>
    </w:pPr>
  </w:p>
  <w:p w14:paraId="2A583C31" w14:textId="77777777" w:rsidR="00F56B88" w:rsidRDefault="00F56B88">
    <w:pPr>
      <w:pStyle w:val="Header"/>
    </w:pPr>
  </w:p>
  <w:p w14:paraId="1609EE0F" w14:textId="77777777" w:rsidR="00F56B88" w:rsidRDefault="00F56B88">
    <w:pPr>
      <w:pStyle w:val="Header"/>
    </w:pPr>
  </w:p>
  <w:p w14:paraId="15FE6927" w14:textId="77777777" w:rsidR="00F56B88" w:rsidRDefault="00F56B8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F56B88" w:rsidRDefault="00F56B8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F56B88" w:rsidRDefault="00F56B88" w:rsidP="001E6751">
    <w:pPr>
      <w:pStyle w:val="Header"/>
      <w:spacing w:line="240" w:lineRule="auto"/>
    </w:pPr>
  </w:p>
  <w:p w14:paraId="23B929FF" w14:textId="77777777" w:rsidR="00F56B88" w:rsidRDefault="00F56B88" w:rsidP="001E6751">
    <w:pPr>
      <w:pStyle w:val="Header"/>
      <w:spacing w:line="240" w:lineRule="auto"/>
    </w:pPr>
  </w:p>
  <w:p w14:paraId="118CE213" w14:textId="77777777" w:rsidR="00F56B88" w:rsidRPr="00D72BDE" w:rsidRDefault="00F56B88"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F56B88" w:rsidRDefault="00F56B88">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F56B88" w:rsidRDefault="00F56B88" w:rsidP="006B4DF0">
    <w:pPr>
      <w:pStyle w:val="Header"/>
      <w:spacing w:line="240" w:lineRule="auto"/>
    </w:pPr>
  </w:p>
  <w:p w14:paraId="7094F05D" w14:textId="77777777" w:rsidR="00F56B88" w:rsidRDefault="00F56B88" w:rsidP="006B4DF0">
    <w:pPr>
      <w:pStyle w:val="Header"/>
      <w:spacing w:line="240" w:lineRule="auto"/>
    </w:pPr>
  </w:p>
  <w:p w14:paraId="1CD60192" w14:textId="77777777" w:rsidR="00F56B88" w:rsidRPr="00D72BDE" w:rsidRDefault="00F56B88"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F56B88" w:rsidRDefault="00F56B88">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F56B88" w:rsidRDefault="00F56B88" w:rsidP="002276DF">
    <w:pPr>
      <w:pStyle w:val="Header"/>
      <w:spacing w:line="240" w:lineRule="auto"/>
    </w:pPr>
  </w:p>
  <w:p w14:paraId="53E5ED1D" w14:textId="77777777" w:rsidR="00F56B88" w:rsidRDefault="00F56B88" w:rsidP="002276DF">
    <w:pPr>
      <w:pStyle w:val="Header"/>
      <w:spacing w:line="240" w:lineRule="auto"/>
    </w:pPr>
  </w:p>
  <w:p w14:paraId="36C64861" w14:textId="77777777" w:rsidR="00F56B88" w:rsidRPr="002276DF" w:rsidRDefault="00F56B88"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F56B88" w:rsidRDefault="00F56B88">
    <w:pPr>
      <w:pStyle w:val="Header"/>
      <w:spacing w:line="240" w:lineRule="auto"/>
    </w:pPr>
  </w:p>
  <w:p w14:paraId="620E6ADE" w14:textId="77777777" w:rsidR="00F56B88" w:rsidRDefault="00F56B88">
    <w:pPr>
      <w:pStyle w:val="Header"/>
      <w:spacing w:line="240" w:lineRule="auto"/>
    </w:pPr>
  </w:p>
  <w:p w14:paraId="5E26ADF9" w14:textId="77777777" w:rsidR="00F56B88" w:rsidRPr="00350BCD" w:rsidRDefault="00F56B88">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F56B88" w:rsidRDefault="00F56B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F56B88" w:rsidRDefault="00F56B88" w:rsidP="00FF4D19">
    <w:pPr>
      <w:pStyle w:val="Header"/>
      <w:spacing w:line="240" w:lineRule="auto"/>
    </w:pPr>
  </w:p>
  <w:p w14:paraId="092780D2" w14:textId="77777777" w:rsidR="00F56B88" w:rsidRDefault="00F56B88" w:rsidP="00FF4D19">
    <w:pPr>
      <w:pStyle w:val="Header"/>
      <w:spacing w:line="240" w:lineRule="auto"/>
    </w:pPr>
  </w:p>
  <w:p w14:paraId="4B85BEA5" w14:textId="77777777" w:rsidR="00F56B88" w:rsidRPr="00D72BDE" w:rsidRDefault="00F56B88"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F56B88" w:rsidRDefault="00F56B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F56B88" w:rsidRDefault="00F56B88" w:rsidP="00A16735">
    <w:pPr>
      <w:pStyle w:val="Header"/>
      <w:spacing w:line="240" w:lineRule="auto"/>
      <w:rPr>
        <w:szCs w:val="24"/>
      </w:rPr>
    </w:pPr>
  </w:p>
  <w:p w14:paraId="7556F91A" w14:textId="77777777" w:rsidR="00F56B88" w:rsidRDefault="00F56B88" w:rsidP="00A16735">
    <w:pPr>
      <w:pStyle w:val="Header"/>
      <w:spacing w:line="240" w:lineRule="auto"/>
      <w:rPr>
        <w:szCs w:val="24"/>
      </w:rPr>
    </w:pPr>
  </w:p>
  <w:p w14:paraId="249F5FBF" w14:textId="77777777" w:rsidR="00F56B88" w:rsidRPr="00D72BDE" w:rsidRDefault="00F56B88"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F56B88" w:rsidRDefault="00F56B8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F56B88" w:rsidRDefault="00F56B8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F56B88" w:rsidRDefault="00F56B88" w:rsidP="001E6751">
    <w:pPr>
      <w:pStyle w:val="Header"/>
      <w:spacing w:line="240" w:lineRule="auto"/>
    </w:pPr>
  </w:p>
  <w:p w14:paraId="69347F52" w14:textId="77777777" w:rsidR="00F56B88" w:rsidRDefault="00F56B88" w:rsidP="001E6751">
    <w:pPr>
      <w:pStyle w:val="Header"/>
      <w:spacing w:line="240" w:lineRule="auto"/>
    </w:pPr>
  </w:p>
  <w:p w14:paraId="1E05553E" w14:textId="77777777" w:rsidR="00F56B88" w:rsidRPr="00D72BDE" w:rsidRDefault="00F56B88"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ableofAuthorities"/>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aptionExtra"/>
      <w:suff w:val="nothing"/>
      <w:lvlText w:val="chapter %1"/>
      <w:lvlJc w:val="left"/>
      <w:pPr>
        <w:ind w:left="0" w:firstLine="0"/>
      </w:pPr>
      <w:rPr>
        <w:rFonts w:ascii="Times New Roman" w:hAnsi="Times New Roman" w:hint="default"/>
        <w:b/>
        <w:i w:val="0"/>
        <w:caps/>
        <w:sz w:val="24"/>
      </w:rPr>
    </w:lvl>
    <w:lvl w:ilvl="1">
      <w:start w:val="4"/>
      <w:numFmt w:val="none"/>
      <w:pStyle w:val="Caption"/>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TOC6"/>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438"/>
    <w:rsid w:val="000022AD"/>
    <w:rsid w:val="00003579"/>
    <w:rsid w:val="00012071"/>
    <w:rsid w:val="00022588"/>
    <w:rsid w:val="00022697"/>
    <w:rsid w:val="000258CA"/>
    <w:rsid w:val="000308CB"/>
    <w:rsid w:val="00035F57"/>
    <w:rsid w:val="0004508C"/>
    <w:rsid w:val="000458A5"/>
    <w:rsid w:val="00047A81"/>
    <w:rsid w:val="0005087C"/>
    <w:rsid w:val="00052359"/>
    <w:rsid w:val="000563A4"/>
    <w:rsid w:val="00057EC5"/>
    <w:rsid w:val="00065CCD"/>
    <w:rsid w:val="00066789"/>
    <w:rsid w:val="000702BF"/>
    <w:rsid w:val="00071FB1"/>
    <w:rsid w:val="000722F4"/>
    <w:rsid w:val="000749B0"/>
    <w:rsid w:val="000756C0"/>
    <w:rsid w:val="00075E9E"/>
    <w:rsid w:val="00075F23"/>
    <w:rsid w:val="00084164"/>
    <w:rsid w:val="000841CE"/>
    <w:rsid w:val="00084310"/>
    <w:rsid w:val="00085029"/>
    <w:rsid w:val="00086500"/>
    <w:rsid w:val="00093445"/>
    <w:rsid w:val="00097367"/>
    <w:rsid w:val="000A1C1C"/>
    <w:rsid w:val="000B28B2"/>
    <w:rsid w:val="000B2F21"/>
    <w:rsid w:val="000B7D63"/>
    <w:rsid w:val="000C21DF"/>
    <w:rsid w:val="000C38CC"/>
    <w:rsid w:val="000C405F"/>
    <w:rsid w:val="000D067B"/>
    <w:rsid w:val="000D1343"/>
    <w:rsid w:val="000D3CA0"/>
    <w:rsid w:val="000D619F"/>
    <w:rsid w:val="000D6211"/>
    <w:rsid w:val="000E2FE6"/>
    <w:rsid w:val="000E401D"/>
    <w:rsid w:val="000E7EB1"/>
    <w:rsid w:val="000F3C89"/>
    <w:rsid w:val="00103A54"/>
    <w:rsid w:val="00105466"/>
    <w:rsid w:val="00106C79"/>
    <w:rsid w:val="00110163"/>
    <w:rsid w:val="0011434B"/>
    <w:rsid w:val="001170F1"/>
    <w:rsid w:val="00117DC1"/>
    <w:rsid w:val="001210AA"/>
    <w:rsid w:val="00124FC8"/>
    <w:rsid w:val="001260C0"/>
    <w:rsid w:val="0014015D"/>
    <w:rsid w:val="0014210F"/>
    <w:rsid w:val="001473C3"/>
    <w:rsid w:val="00147DD4"/>
    <w:rsid w:val="001505D5"/>
    <w:rsid w:val="00152167"/>
    <w:rsid w:val="00154143"/>
    <w:rsid w:val="00167F62"/>
    <w:rsid w:val="001708B8"/>
    <w:rsid w:val="00191098"/>
    <w:rsid w:val="00192E0D"/>
    <w:rsid w:val="00194644"/>
    <w:rsid w:val="00194A45"/>
    <w:rsid w:val="001B1812"/>
    <w:rsid w:val="001B330E"/>
    <w:rsid w:val="001B3FDC"/>
    <w:rsid w:val="001B5229"/>
    <w:rsid w:val="001C4829"/>
    <w:rsid w:val="001C6BF6"/>
    <w:rsid w:val="001D1726"/>
    <w:rsid w:val="001D1BC3"/>
    <w:rsid w:val="001D1F28"/>
    <w:rsid w:val="001D249A"/>
    <w:rsid w:val="001E3B04"/>
    <w:rsid w:val="001E4D50"/>
    <w:rsid w:val="001E6751"/>
    <w:rsid w:val="001F1E11"/>
    <w:rsid w:val="00204583"/>
    <w:rsid w:val="00206ED6"/>
    <w:rsid w:val="00210171"/>
    <w:rsid w:val="002116E2"/>
    <w:rsid w:val="00221F55"/>
    <w:rsid w:val="00222D98"/>
    <w:rsid w:val="00222E02"/>
    <w:rsid w:val="0022358F"/>
    <w:rsid w:val="002276DF"/>
    <w:rsid w:val="0023344A"/>
    <w:rsid w:val="002453BE"/>
    <w:rsid w:val="00246F70"/>
    <w:rsid w:val="00250E50"/>
    <w:rsid w:val="002520A2"/>
    <w:rsid w:val="0025394B"/>
    <w:rsid w:val="00255E1D"/>
    <w:rsid w:val="00260CE0"/>
    <w:rsid w:val="00262F07"/>
    <w:rsid w:val="00264FEA"/>
    <w:rsid w:val="00266062"/>
    <w:rsid w:val="00272EB7"/>
    <w:rsid w:val="0027329E"/>
    <w:rsid w:val="002754B6"/>
    <w:rsid w:val="002754E2"/>
    <w:rsid w:val="00277E4E"/>
    <w:rsid w:val="00281700"/>
    <w:rsid w:val="00284870"/>
    <w:rsid w:val="00284F7E"/>
    <w:rsid w:val="0029335D"/>
    <w:rsid w:val="002A79C6"/>
    <w:rsid w:val="002B031E"/>
    <w:rsid w:val="002B7266"/>
    <w:rsid w:val="002C119F"/>
    <w:rsid w:val="002C5076"/>
    <w:rsid w:val="002D14EF"/>
    <w:rsid w:val="002E018B"/>
    <w:rsid w:val="002F229E"/>
    <w:rsid w:val="002F5334"/>
    <w:rsid w:val="002F7AFE"/>
    <w:rsid w:val="003057CE"/>
    <w:rsid w:val="00305CF0"/>
    <w:rsid w:val="00306EDB"/>
    <w:rsid w:val="003124B2"/>
    <w:rsid w:val="0031482B"/>
    <w:rsid w:val="00316DCD"/>
    <w:rsid w:val="003178F9"/>
    <w:rsid w:val="00334A06"/>
    <w:rsid w:val="003363C8"/>
    <w:rsid w:val="00336D12"/>
    <w:rsid w:val="00340319"/>
    <w:rsid w:val="00340F01"/>
    <w:rsid w:val="003413DF"/>
    <w:rsid w:val="00346C48"/>
    <w:rsid w:val="00347A72"/>
    <w:rsid w:val="00350504"/>
    <w:rsid w:val="00350BCD"/>
    <w:rsid w:val="00360153"/>
    <w:rsid w:val="0036409F"/>
    <w:rsid w:val="00397DDD"/>
    <w:rsid w:val="003A0FC9"/>
    <w:rsid w:val="003A26C1"/>
    <w:rsid w:val="003A5C72"/>
    <w:rsid w:val="003B0D8E"/>
    <w:rsid w:val="003C4D24"/>
    <w:rsid w:val="003C5405"/>
    <w:rsid w:val="003C59AC"/>
    <w:rsid w:val="003D16A5"/>
    <w:rsid w:val="003E45DF"/>
    <w:rsid w:val="003E5EAF"/>
    <w:rsid w:val="003F75F3"/>
    <w:rsid w:val="00410B59"/>
    <w:rsid w:val="0041189B"/>
    <w:rsid w:val="00425777"/>
    <w:rsid w:val="00427A62"/>
    <w:rsid w:val="00450138"/>
    <w:rsid w:val="004524C5"/>
    <w:rsid w:val="00457316"/>
    <w:rsid w:val="00461022"/>
    <w:rsid w:val="00461AED"/>
    <w:rsid w:val="00475DA9"/>
    <w:rsid w:val="00482C29"/>
    <w:rsid w:val="0048579A"/>
    <w:rsid w:val="00491366"/>
    <w:rsid w:val="00492F4E"/>
    <w:rsid w:val="00493B60"/>
    <w:rsid w:val="00494B08"/>
    <w:rsid w:val="004A20B8"/>
    <w:rsid w:val="004A5792"/>
    <w:rsid w:val="004B330D"/>
    <w:rsid w:val="004C1078"/>
    <w:rsid w:val="004C3D9E"/>
    <w:rsid w:val="004D133E"/>
    <w:rsid w:val="004D1CA9"/>
    <w:rsid w:val="004D21E5"/>
    <w:rsid w:val="004D3BD6"/>
    <w:rsid w:val="004D6466"/>
    <w:rsid w:val="004D6E4B"/>
    <w:rsid w:val="004E5E49"/>
    <w:rsid w:val="004E6B47"/>
    <w:rsid w:val="004F6475"/>
    <w:rsid w:val="004F75A4"/>
    <w:rsid w:val="0050345E"/>
    <w:rsid w:val="0050445A"/>
    <w:rsid w:val="005203F0"/>
    <w:rsid w:val="00521DE2"/>
    <w:rsid w:val="005245F7"/>
    <w:rsid w:val="00525991"/>
    <w:rsid w:val="00532494"/>
    <w:rsid w:val="00536A4D"/>
    <w:rsid w:val="00541E8E"/>
    <w:rsid w:val="00544E74"/>
    <w:rsid w:val="00545C29"/>
    <w:rsid w:val="00546306"/>
    <w:rsid w:val="00546CB9"/>
    <w:rsid w:val="00550004"/>
    <w:rsid w:val="0056123F"/>
    <w:rsid w:val="005616E7"/>
    <w:rsid w:val="00565A95"/>
    <w:rsid w:val="005701C2"/>
    <w:rsid w:val="00582F82"/>
    <w:rsid w:val="005A011B"/>
    <w:rsid w:val="005A05CB"/>
    <w:rsid w:val="005A229E"/>
    <w:rsid w:val="005A6438"/>
    <w:rsid w:val="005A6621"/>
    <w:rsid w:val="005A7B10"/>
    <w:rsid w:val="005B26F8"/>
    <w:rsid w:val="005B5CCE"/>
    <w:rsid w:val="005C5148"/>
    <w:rsid w:val="005C7E2C"/>
    <w:rsid w:val="005D35A4"/>
    <w:rsid w:val="005D3A90"/>
    <w:rsid w:val="005D682C"/>
    <w:rsid w:val="005E20DE"/>
    <w:rsid w:val="005F37E9"/>
    <w:rsid w:val="005F3BB6"/>
    <w:rsid w:val="005F61FF"/>
    <w:rsid w:val="005F6D29"/>
    <w:rsid w:val="00601088"/>
    <w:rsid w:val="00612641"/>
    <w:rsid w:val="00621EB4"/>
    <w:rsid w:val="006260FA"/>
    <w:rsid w:val="0063280E"/>
    <w:rsid w:val="006417E9"/>
    <w:rsid w:val="00645794"/>
    <w:rsid w:val="006510B7"/>
    <w:rsid w:val="00651368"/>
    <w:rsid w:val="006570EB"/>
    <w:rsid w:val="00664838"/>
    <w:rsid w:val="006649AA"/>
    <w:rsid w:val="00667A86"/>
    <w:rsid w:val="006902C8"/>
    <w:rsid w:val="00693CB5"/>
    <w:rsid w:val="00695C01"/>
    <w:rsid w:val="00696A9C"/>
    <w:rsid w:val="006A12F3"/>
    <w:rsid w:val="006B051B"/>
    <w:rsid w:val="006B4DF0"/>
    <w:rsid w:val="006C186C"/>
    <w:rsid w:val="006C6567"/>
    <w:rsid w:val="006D73B3"/>
    <w:rsid w:val="006D7DF8"/>
    <w:rsid w:val="006F2779"/>
    <w:rsid w:val="007001E3"/>
    <w:rsid w:val="00706E8C"/>
    <w:rsid w:val="007131B7"/>
    <w:rsid w:val="00721373"/>
    <w:rsid w:val="0072229C"/>
    <w:rsid w:val="00724401"/>
    <w:rsid w:val="00725875"/>
    <w:rsid w:val="0073233F"/>
    <w:rsid w:val="00733D2B"/>
    <w:rsid w:val="00734E9F"/>
    <w:rsid w:val="007373F9"/>
    <w:rsid w:val="00737B84"/>
    <w:rsid w:val="00746DFA"/>
    <w:rsid w:val="00747AAE"/>
    <w:rsid w:val="00752D7D"/>
    <w:rsid w:val="00755F20"/>
    <w:rsid w:val="00762AAB"/>
    <w:rsid w:val="00762F65"/>
    <w:rsid w:val="00774603"/>
    <w:rsid w:val="00784B48"/>
    <w:rsid w:val="0078662E"/>
    <w:rsid w:val="00791EE2"/>
    <w:rsid w:val="00793B00"/>
    <w:rsid w:val="007B39D1"/>
    <w:rsid w:val="007B667A"/>
    <w:rsid w:val="007D1981"/>
    <w:rsid w:val="007D4AE5"/>
    <w:rsid w:val="007D4CFC"/>
    <w:rsid w:val="007D740E"/>
    <w:rsid w:val="007E0F56"/>
    <w:rsid w:val="007E151E"/>
    <w:rsid w:val="007E3CDF"/>
    <w:rsid w:val="007F007E"/>
    <w:rsid w:val="007F21ED"/>
    <w:rsid w:val="007F7A39"/>
    <w:rsid w:val="00830696"/>
    <w:rsid w:val="0083189A"/>
    <w:rsid w:val="0083305C"/>
    <w:rsid w:val="00842FB1"/>
    <w:rsid w:val="00847054"/>
    <w:rsid w:val="00847BC0"/>
    <w:rsid w:val="00870357"/>
    <w:rsid w:val="008722F8"/>
    <w:rsid w:val="00890E4E"/>
    <w:rsid w:val="008921F3"/>
    <w:rsid w:val="008954CA"/>
    <w:rsid w:val="008A4183"/>
    <w:rsid w:val="008A444E"/>
    <w:rsid w:val="008A6AE0"/>
    <w:rsid w:val="008A6E5B"/>
    <w:rsid w:val="008B28B3"/>
    <w:rsid w:val="008B2C26"/>
    <w:rsid w:val="008B373A"/>
    <w:rsid w:val="008B3A90"/>
    <w:rsid w:val="008D2B44"/>
    <w:rsid w:val="008D50EE"/>
    <w:rsid w:val="008D5F04"/>
    <w:rsid w:val="008F23E8"/>
    <w:rsid w:val="008F48BA"/>
    <w:rsid w:val="008F7E79"/>
    <w:rsid w:val="0090492C"/>
    <w:rsid w:val="00904ED9"/>
    <w:rsid w:val="009065CB"/>
    <w:rsid w:val="009177F3"/>
    <w:rsid w:val="00922DE3"/>
    <w:rsid w:val="009253E4"/>
    <w:rsid w:val="009327A1"/>
    <w:rsid w:val="009335AF"/>
    <w:rsid w:val="00942179"/>
    <w:rsid w:val="009666B6"/>
    <w:rsid w:val="009758BF"/>
    <w:rsid w:val="009801FE"/>
    <w:rsid w:val="009860AE"/>
    <w:rsid w:val="0098697C"/>
    <w:rsid w:val="0099043D"/>
    <w:rsid w:val="00992F97"/>
    <w:rsid w:val="00993495"/>
    <w:rsid w:val="00994032"/>
    <w:rsid w:val="00995F8B"/>
    <w:rsid w:val="009962EC"/>
    <w:rsid w:val="00997980"/>
    <w:rsid w:val="009A3C18"/>
    <w:rsid w:val="009B12EB"/>
    <w:rsid w:val="009B4418"/>
    <w:rsid w:val="009C0863"/>
    <w:rsid w:val="009C0BCB"/>
    <w:rsid w:val="009C77BB"/>
    <w:rsid w:val="009D365F"/>
    <w:rsid w:val="009D7D98"/>
    <w:rsid w:val="009E2588"/>
    <w:rsid w:val="009E33B7"/>
    <w:rsid w:val="009E4216"/>
    <w:rsid w:val="009F6B1F"/>
    <w:rsid w:val="009F72FD"/>
    <w:rsid w:val="009F7D14"/>
    <w:rsid w:val="00A108CB"/>
    <w:rsid w:val="00A11485"/>
    <w:rsid w:val="00A11BC8"/>
    <w:rsid w:val="00A12C00"/>
    <w:rsid w:val="00A16735"/>
    <w:rsid w:val="00A24096"/>
    <w:rsid w:val="00A2455C"/>
    <w:rsid w:val="00A24B93"/>
    <w:rsid w:val="00A26522"/>
    <w:rsid w:val="00A3378B"/>
    <w:rsid w:val="00A41F41"/>
    <w:rsid w:val="00A47EAC"/>
    <w:rsid w:val="00A55AA8"/>
    <w:rsid w:val="00A56406"/>
    <w:rsid w:val="00A62044"/>
    <w:rsid w:val="00A77033"/>
    <w:rsid w:val="00A81331"/>
    <w:rsid w:val="00A95E6A"/>
    <w:rsid w:val="00AA12BC"/>
    <w:rsid w:val="00AA4C86"/>
    <w:rsid w:val="00AB3BE1"/>
    <w:rsid w:val="00AC0CD0"/>
    <w:rsid w:val="00AC4696"/>
    <w:rsid w:val="00AD0A92"/>
    <w:rsid w:val="00AD1A8E"/>
    <w:rsid w:val="00AD2836"/>
    <w:rsid w:val="00AD28D7"/>
    <w:rsid w:val="00AD5E3D"/>
    <w:rsid w:val="00AE234B"/>
    <w:rsid w:val="00AE6E09"/>
    <w:rsid w:val="00AE78B9"/>
    <w:rsid w:val="00AF1E0F"/>
    <w:rsid w:val="00B072DC"/>
    <w:rsid w:val="00B11B7F"/>
    <w:rsid w:val="00B12B10"/>
    <w:rsid w:val="00B1453D"/>
    <w:rsid w:val="00B24620"/>
    <w:rsid w:val="00B247A1"/>
    <w:rsid w:val="00B24819"/>
    <w:rsid w:val="00B26C8B"/>
    <w:rsid w:val="00B318F2"/>
    <w:rsid w:val="00B33467"/>
    <w:rsid w:val="00B350B2"/>
    <w:rsid w:val="00B355DC"/>
    <w:rsid w:val="00B367F8"/>
    <w:rsid w:val="00B3731E"/>
    <w:rsid w:val="00B37C2B"/>
    <w:rsid w:val="00B44997"/>
    <w:rsid w:val="00B46D12"/>
    <w:rsid w:val="00B53B7F"/>
    <w:rsid w:val="00B53D52"/>
    <w:rsid w:val="00B54812"/>
    <w:rsid w:val="00B639EC"/>
    <w:rsid w:val="00B72E6D"/>
    <w:rsid w:val="00B75215"/>
    <w:rsid w:val="00B85A34"/>
    <w:rsid w:val="00B917A0"/>
    <w:rsid w:val="00B946AB"/>
    <w:rsid w:val="00B9553F"/>
    <w:rsid w:val="00BB2443"/>
    <w:rsid w:val="00BB569F"/>
    <w:rsid w:val="00BB5BDC"/>
    <w:rsid w:val="00BC29CC"/>
    <w:rsid w:val="00BC4084"/>
    <w:rsid w:val="00BC5A49"/>
    <w:rsid w:val="00BC6C6E"/>
    <w:rsid w:val="00BD099A"/>
    <w:rsid w:val="00BD4551"/>
    <w:rsid w:val="00BD525C"/>
    <w:rsid w:val="00BF1FBD"/>
    <w:rsid w:val="00C01A1C"/>
    <w:rsid w:val="00C06B68"/>
    <w:rsid w:val="00C23498"/>
    <w:rsid w:val="00C241E1"/>
    <w:rsid w:val="00C30254"/>
    <w:rsid w:val="00C3158E"/>
    <w:rsid w:val="00C31D58"/>
    <w:rsid w:val="00C5059B"/>
    <w:rsid w:val="00C574DA"/>
    <w:rsid w:val="00C60EC0"/>
    <w:rsid w:val="00C625B9"/>
    <w:rsid w:val="00C62D34"/>
    <w:rsid w:val="00C63250"/>
    <w:rsid w:val="00C64685"/>
    <w:rsid w:val="00C65EAC"/>
    <w:rsid w:val="00C73DC4"/>
    <w:rsid w:val="00C742EE"/>
    <w:rsid w:val="00C751C1"/>
    <w:rsid w:val="00C81CDB"/>
    <w:rsid w:val="00C82F48"/>
    <w:rsid w:val="00C8586A"/>
    <w:rsid w:val="00C87926"/>
    <w:rsid w:val="00C97C85"/>
    <w:rsid w:val="00CB3D47"/>
    <w:rsid w:val="00CB6111"/>
    <w:rsid w:val="00CD605D"/>
    <w:rsid w:val="00CF2AA9"/>
    <w:rsid w:val="00CF422A"/>
    <w:rsid w:val="00D06030"/>
    <w:rsid w:val="00D1215C"/>
    <w:rsid w:val="00D21F96"/>
    <w:rsid w:val="00D30298"/>
    <w:rsid w:val="00D30394"/>
    <w:rsid w:val="00D517F0"/>
    <w:rsid w:val="00D55AB2"/>
    <w:rsid w:val="00D6639A"/>
    <w:rsid w:val="00D72BDE"/>
    <w:rsid w:val="00D74A0B"/>
    <w:rsid w:val="00D77142"/>
    <w:rsid w:val="00D859B5"/>
    <w:rsid w:val="00D90C33"/>
    <w:rsid w:val="00D91AF7"/>
    <w:rsid w:val="00D92592"/>
    <w:rsid w:val="00D954ED"/>
    <w:rsid w:val="00DA5D7C"/>
    <w:rsid w:val="00DB42E3"/>
    <w:rsid w:val="00DE4AC3"/>
    <w:rsid w:val="00DE61B8"/>
    <w:rsid w:val="00DE62F9"/>
    <w:rsid w:val="00DE6E0C"/>
    <w:rsid w:val="00DF02E2"/>
    <w:rsid w:val="00DF1F2E"/>
    <w:rsid w:val="00DF20D0"/>
    <w:rsid w:val="00DF5061"/>
    <w:rsid w:val="00E02352"/>
    <w:rsid w:val="00E02C33"/>
    <w:rsid w:val="00E05D4C"/>
    <w:rsid w:val="00E11827"/>
    <w:rsid w:val="00E11AAF"/>
    <w:rsid w:val="00E129D3"/>
    <w:rsid w:val="00E149E1"/>
    <w:rsid w:val="00E16609"/>
    <w:rsid w:val="00E31D5B"/>
    <w:rsid w:val="00E335EC"/>
    <w:rsid w:val="00E3382A"/>
    <w:rsid w:val="00E3774D"/>
    <w:rsid w:val="00E4575C"/>
    <w:rsid w:val="00E4614D"/>
    <w:rsid w:val="00E46A86"/>
    <w:rsid w:val="00E50B09"/>
    <w:rsid w:val="00E5166D"/>
    <w:rsid w:val="00E529E7"/>
    <w:rsid w:val="00E63F8A"/>
    <w:rsid w:val="00E80C7E"/>
    <w:rsid w:val="00E95E6D"/>
    <w:rsid w:val="00E97DE3"/>
    <w:rsid w:val="00EA16BB"/>
    <w:rsid w:val="00EA3414"/>
    <w:rsid w:val="00EA4946"/>
    <w:rsid w:val="00EA5101"/>
    <w:rsid w:val="00EB7D11"/>
    <w:rsid w:val="00EC122C"/>
    <w:rsid w:val="00EC7819"/>
    <w:rsid w:val="00EE204B"/>
    <w:rsid w:val="00EE5F24"/>
    <w:rsid w:val="00EF582F"/>
    <w:rsid w:val="00EF5AB2"/>
    <w:rsid w:val="00EF694E"/>
    <w:rsid w:val="00F00F38"/>
    <w:rsid w:val="00F028D0"/>
    <w:rsid w:val="00F055C6"/>
    <w:rsid w:val="00F070FF"/>
    <w:rsid w:val="00F203EB"/>
    <w:rsid w:val="00F23621"/>
    <w:rsid w:val="00F26501"/>
    <w:rsid w:val="00F34B0A"/>
    <w:rsid w:val="00F46D23"/>
    <w:rsid w:val="00F56B88"/>
    <w:rsid w:val="00F73F6C"/>
    <w:rsid w:val="00F753B3"/>
    <w:rsid w:val="00F76E3D"/>
    <w:rsid w:val="00F8411E"/>
    <w:rsid w:val="00F8661E"/>
    <w:rsid w:val="00F93A47"/>
    <w:rsid w:val="00F95523"/>
    <w:rsid w:val="00FA178A"/>
    <w:rsid w:val="00FB46A5"/>
    <w:rsid w:val="00FB65DF"/>
    <w:rsid w:val="00FC2A5A"/>
    <w:rsid w:val="00FD065B"/>
    <w:rsid w:val="00FD276F"/>
    <w:rsid w:val="00FD672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pubs/StanfordCoreNlp2014.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projects.csail.mit.edu/jwi/download.php?f=finlayson.2014.procgwc.7.78.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nlp.stanford.edu/pubs/StanfordCoreNlp2014.bib" TargetMode="External"/><Relationship Id="rId95" Type="http://schemas.openxmlformats.org/officeDocument/2006/relationships/hyperlink" Target="https://wordnet.princeton.edu/documentation/lexnames5wn"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gwc2014.ut.ee/proceedings_of_GWC_2014.pdf" TargetMode="External"/><Relationship Id="rId98"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nlp.stanford.edu/~manning/papers/gibbscrf3.pdf" TargetMode="External"/><Relationship Id="rId96" Type="http://schemas.openxmlformats.org/officeDocument/2006/relationships/hyperlink" Target="http://faculty.academyart.edu/faculty/teaching-topics/teaching-curriculum/enhancing-teacher-student-interaction/different-types-questions-blooms-taxonom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s://martinfowler.com/bliki/TestDrivenDevelopment.html" TargetMode="External"/><Relationship Id="rId99" Type="http://schemas.openxmlformats.org/officeDocument/2006/relationships/footer" Target="footer15.xml"/><Relationship Id="rId101"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footer" Target="foot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F2191-C9B6-459B-BDDB-95B3B096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193</TotalTime>
  <Pages>122</Pages>
  <Words>24088</Words>
  <Characters>137303</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161069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495</cp:revision>
  <cp:lastPrinted>2018-04-10T11:56:00Z</cp:lastPrinted>
  <dcterms:created xsi:type="dcterms:W3CDTF">2018-04-10T04:56:00Z</dcterms:created>
  <dcterms:modified xsi:type="dcterms:W3CDTF">2018-04-10T12:06:00Z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