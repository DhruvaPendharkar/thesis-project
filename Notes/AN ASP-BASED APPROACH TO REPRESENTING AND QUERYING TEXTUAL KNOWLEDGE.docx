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bookmarkStart w:id="14" w:name="_GoBack"/>
      <w:bookmarkEnd w:id="14"/>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11DA1" w14:textId="77777777" w:rsidR="00C63214" w:rsidRDefault="00C63214">
      <w:r>
        <w:separator/>
      </w:r>
    </w:p>
  </w:endnote>
  <w:endnote w:type="continuationSeparator" w:id="0">
    <w:p w14:paraId="4C7AC2F4" w14:textId="77777777" w:rsidR="00C63214" w:rsidRDefault="00C63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0C4B4" w14:textId="77777777" w:rsidR="00C63214" w:rsidRDefault="00C63214">
      <w:r>
        <w:separator/>
      </w:r>
    </w:p>
  </w:footnote>
  <w:footnote w:type="continuationSeparator" w:id="0">
    <w:p w14:paraId="3BA9E255" w14:textId="77777777" w:rsidR="00C63214" w:rsidRDefault="00C63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21DF"/>
    <w:rsid w:val="00DB42E3"/>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F8B8C-19FF-493A-9C30-E8E3E5F1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251</TotalTime>
  <Pages>126</Pages>
  <Words>25981</Words>
  <Characters>148095</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529</cp:revision>
  <cp:lastPrinted>2018-04-18T03:23:00Z</cp:lastPrinted>
  <dcterms:created xsi:type="dcterms:W3CDTF">2018-04-13T15:06:00Z</dcterms:created>
  <dcterms:modified xsi:type="dcterms:W3CDTF">2018-04-29T05:12:00Z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