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02CFB003" w:rsidR="005A7B10" w:rsidRDefault="005A7B10" w:rsidP="009D7D98">
      <w:pPr>
        <w:pStyle w:val="BodyDate"/>
        <w:spacing w:line="480" w:lineRule="auto"/>
        <w:jc w:val="both"/>
        <w:rPr>
          <w:szCs w:val="24"/>
        </w:rPr>
      </w:pPr>
      <w:r>
        <w:rPr>
          <w:szCs w:val="24"/>
        </w:rPr>
        <w:t xml:space="preserve">I would like to thank my parents Rajan Pendharkar and Vinita Pendharkar for their encouragement and support towards my master’s education. Lastly, I am grateful to all my friends at </w:t>
      </w:r>
      <w:r w:rsidR="00020C62">
        <w:rPr>
          <w:szCs w:val="24"/>
        </w:rPr>
        <w:t xml:space="preserve">UT Dallas </w:t>
      </w:r>
      <w:bookmarkStart w:id="3" w:name="_GoBack"/>
      <w:bookmarkEnd w:id="3"/>
      <w:r>
        <w:rPr>
          <w:szCs w:val="24"/>
        </w:rPr>
        <w:t>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752823A2" w14:textId="77777777" w:rsidR="00AD6FA3"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 xml:space="preserve">BASED APPROACH TO REPRESENTING AND </w:t>
      </w:r>
    </w:p>
    <w:p w14:paraId="3C1689E7" w14:textId="77777777" w:rsidR="00AD6FA3" w:rsidRDefault="00AD6FA3" w:rsidP="00D06030">
      <w:pPr>
        <w:pStyle w:val="BodyDate"/>
        <w:spacing w:before="0"/>
        <w:jc w:val="center"/>
        <w:rPr>
          <w:caps/>
        </w:rPr>
      </w:pPr>
    </w:p>
    <w:p w14:paraId="073935CE" w14:textId="1FEC0207" w:rsidR="00F8411E" w:rsidRDefault="005D67A6" w:rsidP="00D06030">
      <w:pPr>
        <w:pStyle w:val="BodyDate"/>
        <w:spacing w:before="0"/>
        <w:jc w:val="center"/>
        <w:rPr>
          <w:caps/>
        </w:rPr>
      </w:pPr>
      <w:r w:rsidRPr="008A6E5B">
        <w:rPr>
          <w:caps/>
        </w:rPr>
        <w:t>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4" w:name="_Toc271455678"/>
      <w:bookmarkStart w:id="5" w:name="_Toc271455791"/>
      <w:r w:rsidRPr="00EE204B">
        <w:rPr>
          <w:color w:val="FFFFFF"/>
        </w:rPr>
        <w:t>Abstract</w:t>
      </w:r>
      <w:bookmarkEnd w:id="4"/>
      <w:bookmarkEnd w:id="5"/>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6" w:name="_Hlk511104102"/>
      <w:r>
        <w:t>............................</w:t>
      </w:r>
      <w:r w:rsidR="00842FB1">
        <w:t>.....</w:t>
      </w:r>
      <w:r>
        <w:t>............................</w:t>
      </w:r>
      <w:bookmarkEnd w:id="6"/>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7" w:name="_Toc271455680"/>
      <w:bookmarkStart w:id="8" w:name="_Toc271455792"/>
      <w:r>
        <w:lastRenderedPageBreak/>
        <w:t>List of F</w:t>
      </w:r>
      <w:r w:rsidR="00F8411E">
        <w:t>igures</w:t>
      </w:r>
      <w:bookmarkEnd w:id="7"/>
      <w:bookmarkEnd w:id="8"/>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9" w:name="_Toc271455681"/>
      <w:bookmarkEnd w:id="9"/>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10" w:name="_Toc534272105"/>
      <w:bookmarkStart w:id="11" w:name="_Toc271455685"/>
      <w:bookmarkEnd w:id="10"/>
      <w:bookmarkEnd w:id="11"/>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54A47ABA" w14:textId="52B10663" w:rsidR="008B10FD" w:rsidRDefault="00AA12BC" w:rsidP="008B10FD">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r w:rsidR="008B10FD">
        <w:rPr>
          <w:szCs w:val="24"/>
        </w:rPr>
        <w:t xml:space="preserve"> Let us take the previously mentioned example as a sentence and tags its parts of speech. You can understand the meaning of each tag from the </w:t>
      </w:r>
      <w:r w:rsidR="00E57C55">
        <w:rPr>
          <w:szCs w:val="24"/>
        </w:rPr>
        <w:t>Table 5.1</w:t>
      </w:r>
      <w:r w:rsidR="008B10FD">
        <w:rPr>
          <w:szCs w:val="24"/>
        </w:rPr>
        <w:t>.</w:t>
      </w:r>
    </w:p>
    <w:p w14:paraId="45052376" w14:textId="77777777" w:rsidR="008B10FD" w:rsidRDefault="008B10FD" w:rsidP="008B10FD">
      <w:pPr>
        <w:jc w:val="both"/>
        <w:rPr>
          <w:szCs w:val="24"/>
        </w:rPr>
      </w:pPr>
      <w:r>
        <w:rPr>
          <w:noProof/>
        </w:rPr>
        <w:drawing>
          <wp:inline distT="0" distB="0" distL="0" distR="0" wp14:anchorId="712E434D" wp14:editId="16D8CE39">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77EDED64" w14:textId="14F6A1A9" w:rsidR="00AA12BC" w:rsidRDefault="00AA12BC" w:rsidP="00FA178A">
      <w:pPr>
        <w:jc w:val="both"/>
        <w:rPr>
          <w:szCs w:val="24"/>
        </w:rPr>
      </w:pPr>
    </w:p>
    <w:p w14:paraId="07529542" w14:textId="3A80BD1E" w:rsidR="003057CE" w:rsidRDefault="007B1881" w:rsidP="007B1881">
      <w:pPr>
        <w:jc w:val="center"/>
        <w:rPr>
          <w:szCs w:val="24"/>
        </w:rPr>
      </w:pPr>
      <w:r>
        <w:rPr>
          <w:szCs w:val="24"/>
        </w:rPr>
        <w:lastRenderedPageBreak/>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2"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2"/>
    </w:tbl>
    <w:p w14:paraId="575D2F8C" w14:textId="77777777" w:rsidR="00AA12BC" w:rsidRDefault="00AA12BC" w:rsidP="00FA178A">
      <w:pPr>
        <w:jc w:val="both"/>
        <w:rPr>
          <w:szCs w:val="24"/>
        </w:rPr>
      </w:pP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4738C69B"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w:t>
      </w:r>
      <w:r w:rsidR="000C129B">
        <w:rPr>
          <w:szCs w:val="24"/>
        </w:rPr>
        <w:t xml:space="preserve">The Table 5.2 shows </w:t>
      </w:r>
      <w:r>
        <w:rPr>
          <w:szCs w:val="24"/>
        </w:rPr>
        <w:t>the</w:t>
      </w:r>
      <w:r w:rsidR="000C129B">
        <w:rPr>
          <w:szCs w:val="24"/>
        </w:rPr>
        <w:t xml:space="preserve"> </w:t>
      </w:r>
      <w:r>
        <w:rPr>
          <w:szCs w:val="24"/>
        </w:rPr>
        <w:t>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042F1793" w:rsidR="00093445" w:rsidRDefault="00093445" w:rsidP="00E02352">
      <w:pPr>
        <w:jc w:val="both"/>
        <w:rPr>
          <w:b/>
          <w:szCs w:val="24"/>
        </w:rPr>
      </w:pPr>
      <w:r>
        <w:rPr>
          <w:b/>
          <w:szCs w:val="24"/>
        </w:rPr>
        <w:t>6.4.</w:t>
      </w:r>
      <w:r w:rsidR="001D6917">
        <w:rPr>
          <w:b/>
          <w:szCs w:val="24"/>
        </w:rPr>
        <w:t>2</w:t>
      </w:r>
      <w:r>
        <w:rPr>
          <w:b/>
          <w:szCs w:val="24"/>
        </w:rPr>
        <w:t xml:space="preserve">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6C43E03D" w:rsidR="00093445" w:rsidRDefault="00093445" w:rsidP="00E02352">
      <w:pPr>
        <w:jc w:val="both"/>
        <w:rPr>
          <w:b/>
          <w:szCs w:val="24"/>
        </w:rPr>
      </w:pPr>
      <w:r>
        <w:rPr>
          <w:b/>
          <w:szCs w:val="24"/>
        </w:rPr>
        <w:t>6.4.</w:t>
      </w:r>
      <w:r w:rsidR="00460069">
        <w:rPr>
          <w:b/>
          <w:szCs w:val="24"/>
        </w:rPr>
        <w:t>2</w:t>
      </w:r>
      <w:r>
        <w:rPr>
          <w:b/>
          <w:szCs w:val="24"/>
        </w:rPr>
        <w:t>.1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3" w:name="_Hlk510486990"/>
      <w:r w:rsidRPr="00160F27">
        <w:rPr>
          <w:szCs w:val="24"/>
        </w:rPr>
        <w:sym w:font="Wingdings" w:char="F0E0"/>
      </w:r>
      <w:bookmarkEnd w:id="13"/>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6FD80D00" w:rsidR="00093445" w:rsidRDefault="00093445" w:rsidP="00E02352">
      <w:pPr>
        <w:jc w:val="both"/>
        <w:rPr>
          <w:b/>
          <w:szCs w:val="24"/>
        </w:rPr>
      </w:pPr>
      <w:r>
        <w:rPr>
          <w:b/>
          <w:szCs w:val="24"/>
        </w:rPr>
        <w:t>6.4.</w:t>
      </w:r>
      <w:r w:rsidR="00E26C84">
        <w:rPr>
          <w:b/>
          <w:szCs w:val="24"/>
        </w:rPr>
        <w:t>2</w:t>
      </w:r>
      <w:r>
        <w:rPr>
          <w:b/>
          <w:szCs w:val="24"/>
        </w:rPr>
        <w:t>.2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1DCA3277" w:rsidR="00093445" w:rsidRDefault="00093445" w:rsidP="00E02352">
      <w:pPr>
        <w:jc w:val="both"/>
        <w:rPr>
          <w:b/>
          <w:szCs w:val="24"/>
        </w:rPr>
      </w:pPr>
      <w:r>
        <w:rPr>
          <w:b/>
          <w:szCs w:val="24"/>
        </w:rPr>
        <w:t>6.4.</w:t>
      </w:r>
      <w:r w:rsidR="00D03B18">
        <w:rPr>
          <w:b/>
          <w:szCs w:val="24"/>
        </w:rPr>
        <w:t>2</w:t>
      </w:r>
      <w:r>
        <w:rPr>
          <w:b/>
          <w:szCs w:val="24"/>
        </w:rPr>
        <w:t>.3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6E9E48D6" w:rsidR="00093445" w:rsidRDefault="00093445" w:rsidP="00E02352">
      <w:pPr>
        <w:jc w:val="both"/>
        <w:rPr>
          <w:b/>
          <w:szCs w:val="24"/>
        </w:rPr>
      </w:pPr>
      <w:r>
        <w:rPr>
          <w:b/>
          <w:szCs w:val="24"/>
        </w:rPr>
        <w:t>6.4.</w:t>
      </w:r>
      <w:r w:rsidR="00671E53">
        <w:rPr>
          <w:b/>
          <w:szCs w:val="24"/>
        </w:rPr>
        <w:t>3</w:t>
      </w:r>
      <w:r>
        <w:rPr>
          <w:b/>
          <w:szCs w:val="24"/>
        </w:rPr>
        <w:t xml:space="preserve">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046BD8DF" w:rsidR="00093445" w:rsidRDefault="00093445" w:rsidP="00E02352">
      <w:pPr>
        <w:jc w:val="both"/>
        <w:rPr>
          <w:b/>
          <w:szCs w:val="24"/>
        </w:rPr>
      </w:pPr>
      <w:r>
        <w:rPr>
          <w:b/>
          <w:szCs w:val="24"/>
        </w:rPr>
        <w:t>6.4.</w:t>
      </w:r>
      <w:r w:rsidR="004A23F8">
        <w:rPr>
          <w:b/>
          <w:szCs w:val="24"/>
        </w:rPr>
        <w:t>3</w:t>
      </w:r>
      <w:r>
        <w:rPr>
          <w:b/>
          <w:szCs w:val="24"/>
        </w:rPr>
        <w:t xml:space="preserve">.1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4" w:name="_Hlk510735336"/>
      <w:r w:rsidRPr="000A6BB0">
        <w:rPr>
          <w:i/>
          <w:szCs w:val="24"/>
        </w:rPr>
        <w:t>properties_s</w:t>
      </w:r>
      <w:r w:rsidRPr="000A6BB0">
        <w:rPr>
          <w:i/>
          <w:szCs w:val="24"/>
          <w:vertAlign w:val="subscript"/>
        </w:rPr>
        <w:t>i</w:t>
      </w:r>
      <w:bookmarkEnd w:id="14"/>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55DECC34" w:rsidR="00093445" w:rsidRDefault="00093445" w:rsidP="00E02352">
      <w:pPr>
        <w:jc w:val="both"/>
        <w:rPr>
          <w:b/>
          <w:szCs w:val="24"/>
        </w:rPr>
      </w:pPr>
      <w:r>
        <w:rPr>
          <w:b/>
          <w:szCs w:val="24"/>
        </w:rPr>
        <w:t>6.4.</w:t>
      </w:r>
      <w:r w:rsidR="00AB6F15">
        <w:rPr>
          <w:b/>
          <w:szCs w:val="24"/>
        </w:rPr>
        <w:t>3</w:t>
      </w:r>
      <w:r>
        <w:rPr>
          <w:b/>
          <w:szCs w:val="24"/>
        </w:rPr>
        <w:t xml:space="preserve">.2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3DE8A2BB" w:rsidR="00093445" w:rsidRDefault="00093445" w:rsidP="00E02352">
      <w:pPr>
        <w:jc w:val="both"/>
        <w:rPr>
          <w:b/>
          <w:szCs w:val="24"/>
        </w:rPr>
      </w:pPr>
      <w:r>
        <w:rPr>
          <w:b/>
          <w:szCs w:val="24"/>
        </w:rPr>
        <w:lastRenderedPageBreak/>
        <w:t>6.4.</w:t>
      </w:r>
      <w:r w:rsidR="00743E1B">
        <w:rPr>
          <w:b/>
          <w:szCs w:val="24"/>
        </w:rPr>
        <w:t>3</w:t>
      </w:r>
      <w:r>
        <w:rPr>
          <w:b/>
          <w:szCs w:val="24"/>
        </w:rPr>
        <w:t>.3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B4FBC56"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xml:space="preserve">. The </w:t>
      </w:r>
      <w:r w:rsidR="007F4FDB">
        <w:rPr>
          <w:szCs w:val="24"/>
        </w:rPr>
        <w:t>Table 7.1</w:t>
      </w:r>
      <w:r>
        <w:rPr>
          <w:szCs w:val="24"/>
        </w:rPr>
        <w:t xml:space="preserv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5" w:name="_Hlk510817954"/>
      <w:r w:rsidRPr="00106C92">
        <w:rPr>
          <w:i/>
          <w:szCs w:val="24"/>
        </w:rPr>
        <w:t>X</w:t>
      </w:r>
      <w:r w:rsidRPr="00106C92">
        <w:rPr>
          <w:i/>
          <w:szCs w:val="24"/>
          <w:vertAlign w:val="subscript"/>
        </w:rPr>
        <w:t>k</w:t>
      </w:r>
      <w:bookmarkEnd w:id="15"/>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6" w:name="_Hlk510827143"/>
      <w:r w:rsidRPr="00030500">
        <w:rPr>
          <w:i/>
          <w:szCs w:val="24"/>
        </w:rPr>
        <w:t>_property</w:t>
      </w:r>
      <w:r>
        <w:rPr>
          <w:i/>
          <w:szCs w:val="24"/>
        </w:rPr>
        <w:t xml:space="preserve"> </w:t>
      </w:r>
      <w:r w:rsidRPr="00030500">
        <w:rPr>
          <w:i/>
          <w:szCs w:val="24"/>
        </w:rPr>
        <w:t>(E2, borough, of, new_york_city)</w:t>
      </w:r>
      <w:bookmarkEnd w:id="16"/>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31FDAE55" w:rsidR="00457316" w:rsidRDefault="00457316" w:rsidP="00544E74">
      <w:pPr>
        <w:spacing w:before="240"/>
        <w:jc w:val="both"/>
        <w:rPr>
          <w:b/>
          <w:szCs w:val="24"/>
        </w:rPr>
      </w:pPr>
      <w:r>
        <w:rPr>
          <w:b/>
          <w:szCs w:val="24"/>
        </w:rPr>
        <w:t xml:space="preserve">8.4 </w:t>
      </w:r>
      <w:r w:rsidRPr="005B5ED0">
        <w:rPr>
          <w:b/>
          <w:szCs w:val="24"/>
        </w:rPr>
        <w:t>Results</w:t>
      </w:r>
    </w:p>
    <w:p w14:paraId="6C15BE54" w14:textId="61C39531" w:rsidR="00AD5038" w:rsidRDefault="00AD5038" w:rsidP="00544E74">
      <w:pPr>
        <w:spacing w:before="240"/>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Table 8.1. The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w:t>
      </w:r>
    </w:p>
    <w:p w14:paraId="4329F110" w14:textId="77777777" w:rsidR="006B27D7" w:rsidRPr="00072EB4" w:rsidRDefault="006B27D7" w:rsidP="006B27D7">
      <w:pPr>
        <w:jc w:val="both"/>
        <w:rPr>
          <w:szCs w:val="24"/>
        </w:rPr>
      </w:pPr>
      <w:r>
        <w:rPr>
          <w:szCs w:val="24"/>
        </w:rPr>
        <w:t>Some examples for the same can be given as follows.</w:t>
      </w:r>
    </w:p>
    <w:p w14:paraId="3B11B92C" w14:textId="77777777" w:rsidR="006B27D7" w:rsidRPr="00560FE9" w:rsidRDefault="006B27D7" w:rsidP="006B27D7">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31F995F7" w14:textId="77777777" w:rsidR="006B27D7" w:rsidRPr="00560FE9" w:rsidRDefault="006B27D7" w:rsidP="006B27D7">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4EFAFB6C" w14:textId="77777777" w:rsidR="006B27D7" w:rsidRDefault="006B27D7" w:rsidP="006B27D7">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D8C3E25" w14:textId="77777777" w:rsidR="006B27D7" w:rsidRDefault="006B27D7" w:rsidP="006B27D7">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5838D819" w14:textId="77777777" w:rsidR="006B27D7" w:rsidRDefault="006B27D7" w:rsidP="006B27D7">
      <w:pPr>
        <w:jc w:val="both"/>
        <w:rPr>
          <w:szCs w:val="24"/>
        </w:rPr>
      </w:pPr>
      <w:r>
        <w:rPr>
          <w:szCs w:val="24"/>
        </w:rPr>
        <w:t xml:space="preserve">2. </w:t>
      </w:r>
      <w:r w:rsidRPr="00A00C86">
        <w:rPr>
          <w:szCs w:val="24"/>
        </w:rPr>
        <w:t>What city did Super Bowl 50 take place in?</w:t>
      </w:r>
    </w:p>
    <w:p w14:paraId="17C71BF0" w14:textId="77777777" w:rsidR="006B27D7" w:rsidRDefault="006B27D7" w:rsidP="006B27D7">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4C878C65" w14:textId="77777777" w:rsidR="006B27D7" w:rsidRDefault="006B27D7" w:rsidP="006B27D7">
      <w:pPr>
        <w:jc w:val="both"/>
        <w:rPr>
          <w:szCs w:val="24"/>
        </w:rPr>
      </w:pPr>
      <w:r>
        <w:rPr>
          <w:szCs w:val="24"/>
        </w:rPr>
        <w:lastRenderedPageBreak/>
        <w:t>Here, we are querying for “</w:t>
      </w:r>
      <w:r w:rsidRPr="00A86B72">
        <w:rPr>
          <w:i/>
          <w:szCs w:val="24"/>
        </w:rPr>
        <w:t>Super Bowl 50 to take place in some city</w:t>
      </w:r>
      <w:r>
        <w:rPr>
          <w:szCs w:val="24"/>
        </w:rPr>
        <w:t>”. Which is semantically very close to the question under consideration.</w:t>
      </w:r>
    </w:p>
    <w:p w14:paraId="0721E01A" w14:textId="77777777" w:rsidR="006B27D7" w:rsidRPr="002A2A9C" w:rsidRDefault="006B27D7" w:rsidP="006B27D7">
      <w:pPr>
        <w:jc w:val="both"/>
        <w:rPr>
          <w:szCs w:val="24"/>
        </w:rPr>
      </w:pPr>
      <w:r>
        <w:rPr>
          <w:szCs w:val="24"/>
        </w:rPr>
        <w:t xml:space="preserve">3. </w:t>
      </w:r>
      <w:r w:rsidRPr="002A2A9C">
        <w:rPr>
          <w:szCs w:val="24"/>
        </w:rPr>
        <w:t>What team was the NFC's champion?</w:t>
      </w:r>
    </w:p>
    <w:p w14:paraId="399EFE04" w14:textId="77777777" w:rsidR="006B27D7" w:rsidRPr="002A2A9C" w:rsidRDefault="006B27D7" w:rsidP="006B27D7">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273F5198" w14:textId="33FA7DAB" w:rsidR="006B27D7" w:rsidRPr="0095277A" w:rsidRDefault="006B27D7" w:rsidP="0095277A">
      <w:pPr>
        <w:jc w:val="both"/>
        <w:rPr>
          <w:szCs w:val="24"/>
        </w:rPr>
      </w:pPr>
      <w:r>
        <w:rPr>
          <w:szCs w:val="24"/>
        </w:rPr>
        <w:t>In the above query we are trying to find “</w:t>
      </w:r>
      <w:r w:rsidRPr="002A2A9C">
        <w:rPr>
          <w:i/>
          <w:szCs w:val="24"/>
        </w:rPr>
        <w:t>something that NFC possesses that is a team</w:t>
      </w:r>
      <w:r>
        <w:rPr>
          <w:szCs w:val="24"/>
        </w:rPr>
        <w:t>”.</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0055865" w14:textId="2BB3EA74" w:rsidR="00C81CDB" w:rsidRDefault="005C4960" w:rsidP="00C81CDB">
      <w:pPr>
        <w:pStyle w:val="BodyText"/>
      </w:pPr>
      <w:r>
        <w:rPr>
          <w:szCs w:val="24"/>
        </w:rPr>
        <w:lastRenderedPageBreak/>
        <w:t>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7" w:name="_Toc271455689"/>
      <w:bookmarkStart w:id="18" w:name="_Toc271455799"/>
      <w:r w:rsidRPr="00191098">
        <w:rPr>
          <w:b/>
        </w:rPr>
        <w:lastRenderedPageBreak/>
        <w:t>Bibliography</w:t>
      </w:r>
      <w:bookmarkEnd w:id="17"/>
      <w:bookmarkEnd w:id="18"/>
    </w:p>
    <w:p w14:paraId="552A08E0" w14:textId="4662AC43" w:rsidR="006A6164" w:rsidRDefault="0003383B" w:rsidP="00FB2C06">
      <w:pPr>
        <w:pStyle w:val="ListParagraph"/>
        <w:numPr>
          <w:ilvl w:val="0"/>
          <w:numId w:val="11"/>
        </w:numPr>
        <w:spacing w:line="24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52776D24" w14:textId="77777777" w:rsidR="00FB2C06" w:rsidRPr="006A6164" w:rsidRDefault="00FB2C06" w:rsidP="00FB2C06">
      <w:pPr>
        <w:pStyle w:val="ListParagraph"/>
        <w:spacing w:line="240" w:lineRule="auto"/>
        <w:ind w:left="360"/>
        <w:jc w:val="both"/>
        <w:rPr>
          <w:rFonts w:ascii="Times New Roman" w:hAnsi="Times New Roman" w:cs="Times New Roman"/>
          <w:sz w:val="24"/>
          <w:szCs w:val="24"/>
        </w:rPr>
      </w:pPr>
    </w:p>
    <w:p w14:paraId="38FDFDC5" w14:textId="4AA2E002" w:rsidR="0035195C" w:rsidRDefault="0035195C"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65789613" w14:textId="77777777" w:rsidR="00FB2C06" w:rsidRPr="00FB2C06" w:rsidRDefault="00FB2C06" w:rsidP="00FB2C06">
      <w:pPr>
        <w:spacing w:line="240" w:lineRule="auto"/>
        <w:jc w:val="both"/>
        <w:rPr>
          <w:szCs w:val="24"/>
        </w:rPr>
      </w:pPr>
    </w:p>
    <w:p w14:paraId="191AB78B" w14:textId="58EB336B" w:rsidR="00C16DFC" w:rsidRPr="009A2269" w:rsidRDefault="009A2269" w:rsidP="00FB2C06">
      <w:pPr>
        <w:pStyle w:val="ListParagraph"/>
        <w:numPr>
          <w:ilvl w:val="0"/>
          <w:numId w:val="11"/>
        </w:numPr>
        <w:spacing w:line="24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347758C6"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1DE3A9B" w14:textId="4FA628C8" w:rsidR="00A109FE" w:rsidRDefault="00EA4CF0" w:rsidP="00FB2C06">
      <w:pPr>
        <w:pStyle w:val="ListParagraph"/>
        <w:numPr>
          <w:ilvl w:val="0"/>
          <w:numId w:val="11"/>
        </w:numPr>
        <w:spacing w:line="24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3CC7DA1B"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90EDA5" w14:textId="61956EC8" w:rsidR="00A109FE" w:rsidRDefault="00A109FE" w:rsidP="00FB2C06">
      <w:pPr>
        <w:pStyle w:val="ListParagraph"/>
        <w:numPr>
          <w:ilvl w:val="0"/>
          <w:numId w:val="11"/>
        </w:numPr>
        <w:spacing w:line="24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5A1AEFE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49F9A61" w14:textId="5A07036A" w:rsidR="00C37DA7" w:rsidRDefault="00C37DA7" w:rsidP="00FB2C06">
      <w:pPr>
        <w:pStyle w:val="ListParagraph"/>
        <w:numPr>
          <w:ilvl w:val="0"/>
          <w:numId w:val="11"/>
        </w:numPr>
        <w:spacing w:line="24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6E1FCB1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4B31B53" w14:textId="5671FDBB" w:rsidR="00481068" w:rsidRDefault="00481068" w:rsidP="00FB2C06">
      <w:pPr>
        <w:pStyle w:val="ListParagraph"/>
        <w:numPr>
          <w:ilvl w:val="0"/>
          <w:numId w:val="11"/>
        </w:numPr>
        <w:spacing w:line="24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48443105"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AF1A194" w14:textId="54BF4197" w:rsidR="00EF3FE3" w:rsidRPr="00EF3FE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198F60AE"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A379BEF" w14:textId="7B196D9F" w:rsidR="00EF3FE3" w:rsidRPr="002E6A73" w:rsidRDefault="00EF3FE3" w:rsidP="00FB2C06">
      <w:pPr>
        <w:pStyle w:val="ListParagraph"/>
        <w:numPr>
          <w:ilvl w:val="0"/>
          <w:numId w:val="11"/>
        </w:numPr>
        <w:spacing w:line="24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5137F9C"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A02E533" w14:textId="2C7CA6B0" w:rsidR="00B11B7F" w:rsidRDefault="007A6F97" w:rsidP="00FB2C06">
      <w:pPr>
        <w:pStyle w:val="ListParagraph"/>
        <w:numPr>
          <w:ilvl w:val="0"/>
          <w:numId w:val="11"/>
        </w:numPr>
        <w:spacing w:line="24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9E5FD0A"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3BB090A3" w14:textId="18135D10" w:rsidR="00782897" w:rsidRPr="00481068" w:rsidRDefault="00782897" w:rsidP="00FB2C06">
      <w:pPr>
        <w:pStyle w:val="ListParagraph"/>
        <w:numPr>
          <w:ilvl w:val="0"/>
          <w:numId w:val="11"/>
        </w:numPr>
        <w:spacing w:line="24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12CB85F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C1FB25C" w14:textId="47293463" w:rsidR="00B11B7F" w:rsidRPr="00743FF8" w:rsidRDefault="00B11B7F" w:rsidP="00FB2C06">
      <w:pPr>
        <w:pStyle w:val="ListParagraph"/>
        <w:numPr>
          <w:ilvl w:val="0"/>
          <w:numId w:val="11"/>
        </w:numPr>
        <w:spacing w:line="240"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7F9A29D7"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502F75" w14:textId="24DE4F6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8438B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5184A3A2" w14:textId="5844191C" w:rsidR="007759E7" w:rsidRPr="007759E7" w:rsidRDefault="007759E7" w:rsidP="00FB2C06">
      <w:pPr>
        <w:pStyle w:val="ListParagraph"/>
        <w:numPr>
          <w:ilvl w:val="0"/>
          <w:numId w:val="11"/>
        </w:numPr>
        <w:spacing w:line="24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FB2C06">
      <w:pPr>
        <w:pStyle w:val="ListParagraph"/>
        <w:numPr>
          <w:ilvl w:val="0"/>
          <w:numId w:val="11"/>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lastRenderedPageBreak/>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581964A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1F16BB2" w14:textId="367F98E5" w:rsidR="00B11B7F" w:rsidRDefault="00CE400C" w:rsidP="00FB2C06">
      <w:pPr>
        <w:pStyle w:val="ListParagraph"/>
        <w:numPr>
          <w:ilvl w:val="0"/>
          <w:numId w:val="11"/>
        </w:numPr>
        <w:spacing w:line="24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4E54FC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5BD3D57" w14:textId="613838BB"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7AB8E258"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07E71CDC" w14:textId="2C314F38" w:rsidR="00B11B7F" w:rsidRPr="00B458DD"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DB4B76D"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484AC6C3" w14:textId="21D0435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3F548C02"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77B8126F" w14:textId="28EDA15F"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7B372740"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6BA8263B" w14:textId="298C020B"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5A575F29" w14:textId="77777777" w:rsidR="00FB2C06" w:rsidRDefault="00FB2C06" w:rsidP="00FB2C06">
      <w:pPr>
        <w:pStyle w:val="ListParagraph"/>
        <w:spacing w:line="240" w:lineRule="auto"/>
        <w:ind w:left="360"/>
        <w:jc w:val="both"/>
        <w:rPr>
          <w:rFonts w:ascii="Times New Roman" w:hAnsi="Times New Roman" w:cs="Times New Roman"/>
          <w:sz w:val="24"/>
          <w:szCs w:val="24"/>
        </w:rPr>
      </w:pPr>
    </w:p>
    <w:p w14:paraId="2CCF93A8" w14:textId="0DE9B87E" w:rsidR="00B11B7F" w:rsidRPr="00973F72"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623A4D6"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32604F00" w14:textId="28ADFF30" w:rsidR="00B11B7F" w:rsidRDefault="00B11B7F" w:rsidP="00FB2C06">
      <w:pPr>
        <w:pStyle w:val="ListParagraph"/>
        <w:numPr>
          <w:ilvl w:val="0"/>
          <w:numId w:val="11"/>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548CEB82"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6FB70902" w14:textId="10778744"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02E9095A" w14:textId="77777777" w:rsidR="008F00E6" w:rsidRDefault="008F00E6" w:rsidP="008F00E6">
      <w:pPr>
        <w:pStyle w:val="ListParagraph"/>
        <w:spacing w:line="240" w:lineRule="auto"/>
        <w:ind w:left="360"/>
        <w:jc w:val="both"/>
        <w:rPr>
          <w:rFonts w:ascii="Times New Roman" w:hAnsi="Times New Roman" w:cs="Times New Roman"/>
          <w:sz w:val="24"/>
          <w:szCs w:val="24"/>
        </w:rPr>
      </w:pPr>
    </w:p>
    <w:p w14:paraId="5BE1856A" w14:textId="3D33AFB8" w:rsidR="00B11B7F" w:rsidRDefault="00320C64"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547F564A" w14:textId="77777777" w:rsidR="005E2CAA" w:rsidRDefault="005E2CAA" w:rsidP="005E2CAA">
      <w:pPr>
        <w:pStyle w:val="ListParagraph"/>
        <w:spacing w:line="240" w:lineRule="auto"/>
        <w:ind w:left="360"/>
        <w:jc w:val="both"/>
        <w:rPr>
          <w:rFonts w:ascii="Times New Roman" w:hAnsi="Times New Roman" w:cs="Times New Roman"/>
          <w:sz w:val="24"/>
          <w:szCs w:val="24"/>
        </w:rPr>
      </w:pPr>
    </w:p>
    <w:p w14:paraId="194FC301" w14:textId="1E80F68E" w:rsidR="00B11B7F" w:rsidRPr="00320C64" w:rsidRDefault="00B11B7F" w:rsidP="00FB2C06">
      <w:pPr>
        <w:pStyle w:val="ListParagraph"/>
        <w:numPr>
          <w:ilvl w:val="0"/>
          <w:numId w:val="11"/>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58899CFF"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3F8B38A" w14:textId="79DAC377" w:rsidR="00B11B7F" w:rsidRPr="0011659B" w:rsidRDefault="00B11B7F" w:rsidP="00FB2C06">
      <w:pPr>
        <w:pStyle w:val="ListParagraph"/>
        <w:numPr>
          <w:ilvl w:val="0"/>
          <w:numId w:val="11"/>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462FF4F4" w:rsidR="00B11B7F" w:rsidRPr="0011659B" w:rsidRDefault="00320C64" w:rsidP="00FB2C06">
      <w:pPr>
        <w:pStyle w:val="ListParagraph"/>
        <w:numPr>
          <w:ilvl w:val="0"/>
          <w:numId w:val="11"/>
        </w:numPr>
        <w:spacing w:line="240" w:lineRule="auto"/>
        <w:jc w:val="both"/>
        <w:rPr>
          <w:rFonts w:ascii="Times New Roman" w:hAnsi="Times New Roman" w:cs="Times New Roman"/>
          <w:sz w:val="24"/>
          <w:szCs w:val="24"/>
        </w:rPr>
      </w:pPr>
      <w:r w:rsidRPr="00320C64">
        <w:rPr>
          <w:rFonts w:ascii="Times New Roman" w:hAnsi="Times New Roman" w:cs="Times New Roman"/>
          <w:sz w:val="24"/>
          <w:szCs w:val="24"/>
        </w:rPr>
        <w:lastRenderedPageBreak/>
        <w:t>Alphabetical list of part-of-speech tags used in the Penn Treebank Project</w:t>
      </w:r>
      <w:r>
        <w:rPr>
          <w:rFonts w:ascii="Times New Roman" w:hAnsi="Times New Roman" w:cs="Times New Roman"/>
          <w:sz w:val="24"/>
          <w:szCs w:val="24"/>
        </w:rPr>
        <w:t xml:space="preserve">, </w:t>
      </w:r>
      <w:hyperlink r:id="rId93" w:history="1">
        <w:r w:rsidR="00DB21DF" w:rsidRPr="005D3E57">
          <w:rPr>
            <w:rStyle w:val="Hyperlink"/>
            <w:rFonts w:ascii="Times New Roman" w:hAnsi="Times New Roman" w:cs="Times New Roman"/>
            <w:sz w:val="24"/>
            <w:szCs w:val="24"/>
          </w:rPr>
          <w:t>https://www.ling.upenn.edu/courses/Fall_2003/ling001/penn_treebank_pos.html</w:t>
        </w:r>
      </w:hyperlink>
      <w:r w:rsidR="00DB21DF">
        <w:rPr>
          <w:rFonts w:ascii="Times New Roman" w:hAnsi="Times New Roman" w:cs="Times New Roman"/>
          <w:sz w:val="24"/>
          <w:szCs w:val="24"/>
        </w:rPr>
        <w:t xml:space="preserve"> </w:t>
      </w:r>
    </w:p>
    <w:p w14:paraId="13658D6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654D4FC3" w14:textId="3258CAB7" w:rsidR="00D06ED5"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859C083"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2020EF1A" w14:textId="4ACD91A8" w:rsidR="00B11B7F" w:rsidRPr="0011659B" w:rsidRDefault="00D06ED5" w:rsidP="00FB2C06">
      <w:pPr>
        <w:pStyle w:val="ListParagraph"/>
        <w:numPr>
          <w:ilvl w:val="0"/>
          <w:numId w:val="11"/>
        </w:numPr>
        <w:spacing w:line="24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hyperlink r:id="rId94" w:history="1">
        <w:r w:rsidR="009F3667" w:rsidRPr="005D3E57">
          <w:rPr>
            <w:rStyle w:val="Hyperlink"/>
            <w:rFonts w:ascii="Times New Roman" w:hAnsi="Times New Roman" w:cs="Times New Roman"/>
            <w:sz w:val="24"/>
            <w:szCs w:val="24"/>
          </w:rPr>
          <w:t>http://universaldependencies.org/u/dep/</w:t>
        </w:r>
      </w:hyperlink>
      <w:r w:rsidR="009F3667">
        <w:rPr>
          <w:rFonts w:ascii="Times New Roman" w:hAnsi="Times New Roman" w:cs="Times New Roman"/>
          <w:sz w:val="24"/>
          <w:szCs w:val="24"/>
        </w:rPr>
        <w:t xml:space="preserve"> </w:t>
      </w:r>
    </w:p>
    <w:p w14:paraId="74BDB22C" w14:textId="77777777" w:rsidR="00DE345C" w:rsidRDefault="00DE345C" w:rsidP="00DE345C">
      <w:pPr>
        <w:pStyle w:val="ListParagraph"/>
        <w:spacing w:line="240" w:lineRule="auto"/>
        <w:ind w:left="360"/>
        <w:jc w:val="both"/>
        <w:rPr>
          <w:rFonts w:ascii="Times New Roman" w:hAnsi="Times New Roman" w:cs="Times New Roman"/>
          <w:sz w:val="24"/>
          <w:szCs w:val="24"/>
        </w:rPr>
      </w:pPr>
    </w:p>
    <w:p w14:paraId="43F8F8AE" w14:textId="4A7F4AC6" w:rsidR="00B11B7F" w:rsidRDefault="00C27B9C" w:rsidP="00DE345C">
      <w:pPr>
        <w:pStyle w:val="ListParagraph"/>
        <w:numPr>
          <w:ilvl w:val="0"/>
          <w:numId w:val="11"/>
        </w:numPr>
        <w:spacing w:line="240" w:lineRule="auto"/>
        <w:jc w:val="both"/>
        <w:rPr>
          <w:rFonts w:ascii="Times New Roman" w:hAnsi="Times New Roman" w:cs="Times New Roman"/>
          <w:sz w:val="24"/>
          <w:szCs w:val="24"/>
        </w:rPr>
      </w:pPr>
      <w:r w:rsidRPr="00DE345C">
        <w:rPr>
          <w:rFonts w:ascii="Times New Roman" w:hAnsi="Times New Roman" w:cs="Times New Roman"/>
          <w:sz w:val="24"/>
          <w:szCs w:val="24"/>
        </w:rPr>
        <w:t>WordNet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 xml:space="preserve">A Lexical Database for English, </w:t>
      </w:r>
      <w:hyperlink r:id="rId95" w:history="1">
        <w:r w:rsidR="00DE345C" w:rsidRPr="005D3E57">
          <w:rPr>
            <w:rStyle w:val="Hyperlink"/>
            <w:rFonts w:ascii="Times New Roman" w:hAnsi="Times New Roman" w:cs="Times New Roman"/>
            <w:sz w:val="24"/>
            <w:szCs w:val="24"/>
          </w:rPr>
          <w:t>https://wordnet.princeton.edu/</w:t>
        </w:r>
      </w:hyperlink>
    </w:p>
    <w:p w14:paraId="10646393" w14:textId="77777777" w:rsidR="00DE345C" w:rsidRPr="00DE345C" w:rsidRDefault="00DE345C" w:rsidP="00DE345C">
      <w:pPr>
        <w:pStyle w:val="ListParagraph"/>
        <w:rPr>
          <w:rFonts w:ascii="Times New Roman" w:hAnsi="Times New Roman" w:cs="Times New Roman"/>
          <w:sz w:val="24"/>
          <w:szCs w:val="24"/>
        </w:rPr>
      </w:pPr>
    </w:p>
    <w:p w14:paraId="749D5945" w14:textId="278FA12A" w:rsidR="00B11B7F" w:rsidRDefault="004846FB" w:rsidP="00DE345C">
      <w:pPr>
        <w:pStyle w:val="ListParagraph"/>
        <w:numPr>
          <w:ilvl w:val="0"/>
          <w:numId w:val="11"/>
        </w:numPr>
        <w:spacing w:line="240" w:lineRule="auto"/>
        <w:rPr>
          <w:rFonts w:ascii="Times New Roman" w:hAnsi="Times New Roman" w:cs="Times New Roman"/>
          <w:sz w:val="24"/>
          <w:szCs w:val="24"/>
        </w:rPr>
      </w:pPr>
      <w:r w:rsidRPr="00DE345C">
        <w:rPr>
          <w:rFonts w:ascii="Times New Roman" w:hAnsi="Times New Roman" w:cs="Times New Roman"/>
          <w:sz w:val="24"/>
          <w:szCs w:val="24"/>
        </w:rPr>
        <w:t>List</w:t>
      </w:r>
      <w:r w:rsidR="00DE345C" w:rsidRPr="00DE345C">
        <w:rPr>
          <w:rFonts w:ascii="Times New Roman" w:hAnsi="Times New Roman" w:cs="Times New Roman"/>
          <w:sz w:val="24"/>
          <w:szCs w:val="24"/>
        </w:rPr>
        <w:t xml:space="preserve"> </w:t>
      </w:r>
      <w:r w:rsidRPr="00DE345C">
        <w:rPr>
          <w:rFonts w:ascii="Times New Roman" w:hAnsi="Times New Roman" w:cs="Times New Roman"/>
          <w:sz w:val="24"/>
          <w:szCs w:val="24"/>
        </w:rPr>
        <w:t>of WordNet lexicographer file names and numbers</w:t>
      </w:r>
      <w:r w:rsidR="00DE345C" w:rsidRPr="00DE345C">
        <w:rPr>
          <w:rFonts w:ascii="Times New Roman" w:hAnsi="Times New Roman" w:cs="Times New Roman"/>
          <w:sz w:val="24"/>
          <w:szCs w:val="24"/>
        </w:rPr>
        <w:t xml:space="preserve"> </w:t>
      </w:r>
      <w:hyperlink r:id="rId96" w:history="1">
        <w:r w:rsidR="00DE345C" w:rsidRPr="00DE345C">
          <w:rPr>
            <w:rStyle w:val="Hyperlink"/>
            <w:rFonts w:ascii="Times New Roman" w:hAnsi="Times New Roman" w:cs="Times New Roman"/>
            <w:sz w:val="24"/>
            <w:szCs w:val="24"/>
          </w:rPr>
          <w:t>https://wordnet.princeton.edu/documentation/lexnames5wn</w:t>
        </w:r>
      </w:hyperlink>
    </w:p>
    <w:p w14:paraId="4C268F11" w14:textId="77777777" w:rsidR="00240D6C" w:rsidRPr="00240D6C" w:rsidRDefault="00240D6C" w:rsidP="00240D6C">
      <w:pPr>
        <w:spacing w:line="240" w:lineRule="auto"/>
        <w:rPr>
          <w:szCs w:val="24"/>
        </w:rPr>
      </w:pPr>
    </w:p>
    <w:p w14:paraId="0BF216D9" w14:textId="42AEBB49" w:rsidR="00B11B7F" w:rsidRPr="000B6111" w:rsidRDefault="00A40B87" w:rsidP="00FB2C06">
      <w:pPr>
        <w:pStyle w:val="ListParagraph"/>
        <w:numPr>
          <w:ilvl w:val="0"/>
          <w:numId w:val="11"/>
        </w:numPr>
        <w:spacing w:line="24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7" w:history="1">
        <w:r w:rsidR="00B11B7F" w:rsidRPr="00BD7FBA">
          <w:rPr>
            <w:rFonts w:ascii="Times New Roman" w:hAnsi="Times New Roman" w:cs="Times New Roman"/>
            <w:sz w:val="24"/>
            <w:szCs w:val="24"/>
          </w:rPr>
          <w:t>http://faculty.academyart.edu/faculty/teaching-topics/teaching-curriculum/enhancing-teacher-student-interaction/different-types-questions-blooms-taxonomy.html</w:t>
        </w:r>
      </w:hyperlink>
    </w:p>
    <w:p w14:paraId="17E7BC00" w14:textId="77777777" w:rsidR="00890527" w:rsidRDefault="00890527" w:rsidP="00890527">
      <w:pPr>
        <w:pStyle w:val="ListParagraph"/>
        <w:spacing w:line="240" w:lineRule="auto"/>
        <w:ind w:left="360"/>
        <w:jc w:val="both"/>
        <w:rPr>
          <w:rFonts w:ascii="Times New Roman" w:hAnsi="Times New Roman" w:cs="Times New Roman"/>
          <w:sz w:val="24"/>
          <w:szCs w:val="24"/>
        </w:rPr>
      </w:pPr>
    </w:p>
    <w:p w14:paraId="54D767A9" w14:textId="4D3F7E93" w:rsidR="00250E50" w:rsidRPr="006A6164" w:rsidRDefault="00B11B7F" w:rsidP="00FB2C06">
      <w:pPr>
        <w:pStyle w:val="ListParagraph"/>
        <w:numPr>
          <w:ilvl w:val="0"/>
          <w:numId w:val="11"/>
        </w:numPr>
        <w:spacing w:line="240" w:lineRule="auto"/>
        <w:jc w:val="both"/>
        <w:rPr>
          <w:rFonts w:ascii="Times New Roman" w:hAnsi="Times New Roman" w:cs="Times New Roman"/>
          <w:sz w:val="24"/>
          <w:szCs w:val="24"/>
        </w:rPr>
        <w:sectPr w:rsidR="00250E50" w:rsidRPr="006A6164" w:rsidSect="002276DF">
          <w:footerReference w:type="even" r:id="rId98"/>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9"/>
      <w:footerReference w:type="default" r:id="rId100"/>
      <w:headerReference w:type="first" r:id="rId101"/>
      <w:footerReference w:type="first" r:id="rId102"/>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C3311" w14:textId="77777777" w:rsidR="00CA7E34" w:rsidRDefault="00CA7E34">
      <w:r>
        <w:separator/>
      </w:r>
    </w:p>
  </w:endnote>
  <w:endnote w:type="continuationSeparator" w:id="0">
    <w:p w14:paraId="1959A222" w14:textId="77777777" w:rsidR="00CA7E34" w:rsidRDefault="00CA7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6A609" w14:textId="77777777" w:rsidR="00CA7E34" w:rsidRDefault="00CA7E34">
      <w:r>
        <w:separator/>
      </w:r>
    </w:p>
  </w:footnote>
  <w:footnote w:type="continuationSeparator" w:id="0">
    <w:p w14:paraId="2B7B2C99" w14:textId="77777777" w:rsidR="00CA7E34" w:rsidRDefault="00CA7E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0C62"/>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2EB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129B"/>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6917"/>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0D6C"/>
    <w:rsid w:val="00241C95"/>
    <w:rsid w:val="002453BE"/>
    <w:rsid w:val="00246F70"/>
    <w:rsid w:val="00250E50"/>
    <w:rsid w:val="002520A2"/>
    <w:rsid w:val="0025394B"/>
    <w:rsid w:val="00255452"/>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0069"/>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23F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43FB"/>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77920"/>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4960"/>
    <w:rsid w:val="005C5148"/>
    <w:rsid w:val="005C75F6"/>
    <w:rsid w:val="005C7E2C"/>
    <w:rsid w:val="005C7EE1"/>
    <w:rsid w:val="005D27F7"/>
    <w:rsid w:val="005D35A4"/>
    <w:rsid w:val="005D3A90"/>
    <w:rsid w:val="005D3E4F"/>
    <w:rsid w:val="005D67A6"/>
    <w:rsid w:val="005D682C"/>
    <w:rsid w:val="005E20DE"/>
    <w:rsid w:val="005E2CAA"/>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71E53"/>
    <w:rsid w:val="006902C8"/>
    <w:rsid w:val="00693CB5"/>
    <w:rsid w:val="00693CF7"/>
    <w:rsid w:val="00695C01"/>
    <w:rsid w:val="00696A9C"/>
    <w:rsid w:val="0069718B"/>
    <w:rsid w:val="006A12F3"/>
    <w:rsid w:val="006A6164"/>
    <w:rsid w:val="006A67FA"/>
    <w:rsid w:val="006B051B"/>
    <w:rsid w:val="006B0D3C"/>
    <w:rsid w:val="006B27D7"/>
    <w:rsid w:val="006B4DF0"/>
    <w:rsid w:val="006C186C"/>
    <w:rsid w:val="006C6567"/>
    <w:rsid w:val="006D4B92"/>
    <w:rsid w:val="006D50B5"/>
    <w:rsid w:val="006D5668"/>
    <w:rsid w:val="006D73B3"/>
    <w:rsid w:val="006D7DF8"/>
    <w:rsid w:val="006D7FA1"/>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E1B"/>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4FDB"/>
    <w:rsid w:val="007F7A39"/>
    <w:rsid w:val="00801627"/>
    <w:rsid w:val="00804A6F"/>
    <w:rsid w:val="00811121"/>
    <w:rsid w:val="008162DF"/>
    <w:rsid w:val="00824E79"/>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81EA2"/>
    <w:rsid w:val="00890527"/>
    <w:rsid w:val="00890E4E"/>
    <w:rsid w:val="008921F3"/>
    <w:rsid w:val="0089360D"/>
    <w:rsid w:val="008954CA"/>
    <w:rsid w:val="008A4183"/>
    <w:rsid w:val="008A444E"/>
    <w:rsid w:val="008A6AE0"/>
    <w:rsid w:val="008A6E5B"/>
    <w:rsid w:val="008B10FD"/>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00E6"/>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5277A"/>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667"/>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2862"/>
    <w:rsid w:val="00AA4C86"/>
    <w:rsid w:val="00AB3B1B"/>
    <w:rsid w:val="00AB3BE1"/>
    <w:rsid w:val="00AB6F15"/>
    <w:rsid w:val="00AC0CD0"/>
    <w:rsid w:val="00AC3466"/>
    <w:rsid w:val="00AC4696"/>
    <w:rsid w:val="00AD0A92"/>
    <w:rsid w:val="00AD1A8E"/>
    <w:rsid w:val="00AD2836"/>
    <w:rsid w:val="00AD28D7"/>
    <w:rsid w:val="00AD48A8"/>
    <w:rsid w:val="00AD5038"/>
    <w:rsid w:val="00AD5562"/>
    <w:rsid w:val="00AD5E3D"/>
    <w:rsid w:val="00AD6FA3"/>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1EB4"/>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D7FBA"/>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1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A7E34"/>
    <w:rsid w:val="00CB2980"/>
    <w:rsid w:val="00CB3D47"/>
    <w:rsid w:val="00CB6111"/>
    <w:rsid w:val="00CB71C5"/>
    <w:rsid w:val="00CD605D"/>
    <w:rsid w:val="00CE400C"/>
    <w:rsid w:val="00CE4608"/>
    <w:rsid w:val="00CE6652"/>
    <w:rsid w:val="00CF2AA9"/>
    <w:rsid w:val="00CF422A"/>
    <w:rsid w:val="00CF7AC2"/>
    <w:rsid w:val="00D000E7"/>
    <w:rsid w:val="00D03B18"/>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1AF0"/>
    <w:rsid w:val="00DB21DF"/>
    <w:rsid w:val="00DB42E3"/>
    <w:rsid w:val="00DC3E84"/>
    <w:rsid w:val="00DC4D58"/>
    <w:rsid w:val="00DC7400"/>
    <w:rsid w:val="00DC7ECA"/>
    <w:rsid w:val="00DE345C"/>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26C84"/>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57C55"/>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C06"/>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102"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hyperlink" Target="https://wordnet.princeton.edu/"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ww.ling.upenn.edu/courses/Fall_2003/ling001/penn_treebank_pos.html" TargetMode="External"/><Relationship Id="rId98"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yperlink" Target="https://wordnet.princeton.edu/documentation/lexnames5w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universaldependencies.org/u/dep/" TargetMode="External"/><Relationship Id="rId99" Type="http://schemas.openxmlformats.org/officeDocument/2006/relationships/header" Target="header14.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hyperlink" Target="http://faculty.academyart.edu/faculty/teaching-topics/teaching-curriculum/enhancing-teacher-student-interaction/different-types-questions-blooms-taxonomy.html" TargetMode="External"/><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D3F5D-33BA-4BA7-A883-618CA5E65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257</TotalTime>
  <Pages>126</Pages>
  <Words>25980</Words>
  <Characters>148092</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536</cp:revision>
  <cp:lastPrinted>2018-04-18T03:23:00Z</cp:lastPrinted>
  <dcterms:created xsi:type="dcterms:W3CDTF">2018-04-13T15:06:00Z</dcterms:created>
  <dcterms:modified xsi:type="dcterms:W3CDTF">2018-04-29T05:41:00Z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