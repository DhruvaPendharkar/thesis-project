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4" w:name="_Hlk510817954"/>
      <w:r w:rsidRPr="00106C92">
        <w:rPr>
          <w:i/>
          <w:szCs w:val="24"/>
        </w:rPr>
        <w:t>X</w:t>
      </w:r>
      <w:r w:rsidRPr="00106C92">
        <w:rPr>
          <w:i/>
          <w:szCs w:val="24"/>
          <w:vertAlign w:val="subscript"/>
        </w:rPr>
        <w:t>k</w:t>
      </w:r>
      <w:bookmarkEnd w:id="14"/>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5" w:name="_Hlk510827143"/>
      <w:r w:rsidRPr="00030500">
        <w:rPr>
          <w:i/>
          <w:szCs w:val="24"/>
        </w:rPr>
        <w:t>_property</w:t>
      </w:r>
      <w:r>
        <w:rPr>
          <w:i/>
          <w:szCs w:val="24"/>
        </w:rPr>
        <w:t xml:space="preserve"> </w:t>
      </w:r>
      <w:r w:rsidRPr="00030500">
        <w:rPr>
          <w:i/>
          <w:szCs w:val="24"/>
        </w:rPr>
        <w:t>(E2, borough, of, new_york_city)</w:t>
      </w:r>
      <w:bookmarkEnd w:id="15"/>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77777777" w:rsidR="00457316" w:rsidRPr="005B5ED0" w:rsidRDefault="00457316" w:rsidP="00544E74">
      <w:pPr>
        <w:spacing w:before="240"/>
        <w:jc w:val="both"/>
        <w:rPr>
          <w:b/>
          <w:szCs w:val="24"/>
        </w:rPr>
      </w:pPr>
      <w:r>
        <w:rPr>
          <w:b/>
          <w:szCs w:val="24"/>
        </w:rPr>
        <w:t xml:space="preserve">8.4 </w:t>
      </w:r>
      <w:r w:rsidRPr="005B5ED0">
        <w:rPr>
          <w:b/>
          <w:szCs w:val="24"/>
        </w:rPr>
        <w:t>Results</w:t>
      </w:r>
    </w:p>
    <w:p w14:paraId="1C95C1C3" w14:textId="70857613" w:rsidR="00C5059B" w:rsidRDefault="00457316" w:rsidP="00CD605D">
      <w:pPr>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following table</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lastRenderedPageBreak/>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DCC9FAE" w14:textId="77777777" w:rsidR="00457316" w:rsidRPr="00560FE9" w:rsidRDefault="00457316" w:rsidP="00CD605D">
      <w:pPr>
        <w:jc w:val="both"/>
        <w:rPr>
          <w:i/>
          <w:szCs w:val="24"/>
        </w:rPr>
      </w:pPr>
      <w:r>
        <w:rPr>
          <w:szCs w:val="24"/>
        </w:rPr>
        <w:t>The above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 Some examples for the same can be given as follows.</w:t>
      </w:r>
    </w:p>
    <w:p w14:paraId="4E169CF1" w14:textId="77777777" w:rsidR="00457316" w:rsidRPr="00560FE9" w:rsidRDefault="00457316" w:rsidP="00FE3FF3">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548FB55F" w14:textId="77777777" w:rsidR="00457316" w:rsidRPr="00560FE9" w:rsidRDefault="00457316" w:rsidP="001E4280">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282DE5F7" w14:textId="77777777" w:rsidR="00457316" w:rsidRDefault="00457316" w:rsidP="001E4280">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3DBF027" w14:textId="77777777" w:rsidR="00457316" w:rsidRDefault="00457316" w:rsidP="00CD605D">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2798BD38" w14:textId="77777777" w:rsidR="00457316" w:rsidRDefault="00457316" w:rsidP="00CD605D">
      <w:pPr>
        <w:jc w:val="both"/>
        <w:rPr>
          <w:szCs w:val="24"/>
        </w:rPr>
      </w:pPr>
      <w:r>
        <w:rPr>
          <w:szCs w:val="24"/>
        </w:rPr>
        <w:t xml:space="preserve">2. </w:t>
      </w:r>
      <w:r w:rsidRPr="00A00C86">
        <w:rPr>
          <w:szCs w:val="24"/>
        </w:rPr>
        <w:t>What city did Super Bowl 50 take place in?</w:t>
      </w:r>
    </w:p>
    <w:p w14:paraId="299FD7E6" w14:textId="77777777" w:rsidR="00457316" w:rsidRDefault="00457316" w:rsidP="00CD605D">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742A6220" w14:textId="77777777" w:rsidR="00457316" w:rsidRDefault="00457316" w:rsidP="00CD605D">
      <w:pPr>
        <w:jc w:val="both"/>
        <w:rPr>
          <w:szCs w:val="24"/>
        </w:rPr>
      </w:pPr>
      <w:r>
        <w:rPr>
          <w:szCs w:val="24"/>
        </w:rPr>
        <w:t>Here, we are querying for “</w:t>
      </w:r>
      <w:r w:rsidRPr="00A86B72">
        <w:rPr>
          <w:i/>
          <w:szCs w:val="24"/>
        </w:rPr>
        <w:t>Super Bowl 50 to take place in some city</w:t>
      </w:r>
      <w:r>
        <w:rPr>
          <w:szCs w:val="24"/>
        </w:rPr>
        <w:t>”. Which is semantically very close to the question under consideration.</w:t>
      </w:r>
    </w:p>
    <w:p w14:paraId="19036215" w14:textId="77777777" w:rsidR="00457316" w:rsidRPr="002A2A9C" w:rsidRDefault="00457316" w:rsidP="00CD605D">
      <w:pPr>
        <w:jc w:val="both"/>
        <w:rPr>
          <w:szCs w:val="24"/>
        </w:rPr>
      </w:pPr>
      <w:r>
        <w:rPr>
          <w:szCs w:val="24"/>
        </w:rPr>
        <w:t xml:space="preserve">3. </w:t>
      </w:r>
      <w:r w:rsidRPr="002A2A9C">
        <w:rPr>
          <w:szCs w:val="24"/>
        </w:rPr>
        <w:t>What team was the NFC's champion?</w:t>
      </w:r>
    </w:p>
    <w:p w14:paraId="31D68E3B" w14:textId="77777777" w:rsidR="00457316" w:rsidRPr="002A2A9C" w:rsidRDefault="00457316" w:rsidP="00CD605D">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0F1B35AB" w14:textId="77777777" w:rsidR="00457316" w:rsidRPr="00EF4B3A" w:rsidRDefault="00457316" w:rsidP="00CD605D">
      <w:pPr>
        <w:jc w:val="both"/>
        <w:rPr>
          <w:szCs w:val="24"/>
        </w:rPr>
      </w:pPr>
      <w:r>
        <w:rPr>
          <w:szCs w:val="24"/>
        </w:rPr>
        <w:lastRenderedPageBreak/>
        <w:t>In the above query we are trying to find “</w:t>
      </w:r>
      <w:r w:rsidRPr="002A2A9C">
        <w:rPr>
          <w:i/>
          <w:szCs w:val="24"/>
        </w:rPr>
        <w:t>something that NFC possesses that is a team</w:t>
      </w:r>
      <w:r>
        <w:rPr>
          <w:szCs w:val="24"/>
        </w:rPr>
        <w:t>”. 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10055865" w14:textId="381CE313" w:rsidR="00C81CDB" w:rsidRDefault="00C81CDB" w:rsidP="00C81CDB">
      <w:pPr>
        <w:pStyle w:val="BodyText"/>
      </w:pP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6" w:name="_Toc271455689"/>
      <w:bookmarkStart w:id="17" w:name="_Toc271455799"/>
      <w:r w:rsidRPr="00191098">
        <w:rPr>
          <w:b/>
        </w:rPr>
        <w:lastRenderedPageBreak/>
        <w:t>Bibliography</w:t>
      </w:r>
      <w:bookmarkEnd w:id="16"/>
      <w:bookmarkEnd w:id="17"/>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bookmarkStart w:id="18" w:name="_GoBack"/>
      <w:bookmarkEnd w:id="18"/>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2C024" w14:textId="77777777" w:rsidR="00255452" w:rsidRDefault="00255452">
      <w:r>
        <w:separator/>
      </w:r>
    </w:p>
  </w:endnote>
  <w:endnote w:type="continuationSeparator" w:id="0">
    <w:p w14:paraId="0FD75F8B" w14:textId="77777777" w:rsidR="00255452" w:rsidRDefault="00255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B3C81" w14:textId="77777777" w:rsidR="00255452" w:rsidRDefault="00255452">
      <w:r>
        <w:separator/>
      </w:r>
    </w:p>
  </w:footnote>
  <w:footnote w:type="continuationSeparator" w:id="0">
    <w:p w14:paraId="2C935988" w14:textId="77777777" w:rsidR="00255452" w:rsidRDefault="00255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902C8"/>
    <w:rsid w:val="00693CB5"/>
    <w:rsid w:val="00693CF7"/>
    <w:rsid w:val="00695C01"/>
    <w:rsid w:val="00696A9C"/>
    <w:rsid w:val="0069718B"/>
    <w:rsid w:val="006A12F3"/>
    <w:rsid w:val="006A6164"/>
    <w:rsid w:val="006A67FA"/>
    <w:rsid w:val="006B051B"/>
    <w:rsid w:val="006B0D3C"/>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7A39"/>
    <w:rsid w:val="00801627"/>
    <w:rsid w:val="00804A6F"/>
    <w:rsid w:val="00811121"/>
    <w:rsid w:val="008162DF"/>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9052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4C86"/>
    <w:rsid w:val="00AB3B1B"/>
    <w:rsid w:val="00AB3BE1"/>
    <w:rsid w:val="00AC0CD0"/>
    <w:rsid w:val="00AC3466"/>
    <w:rsid w:val="00AC4696"/>
    <w:rsid w:val="00AD0A92"/>
    <w:rsid w:val="00AD1A8E"/>
    <w:rsid w:val="00AD2836"/>
    <w:rsid w:val="00AD28D7"/>
    <w:rsid w:val="00AD48A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1D48A-E3CE-4ABF-B2F5-4A56DD17A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240</TotalTime>
  <Pages>126</Pages>
  <Words>25984</Words>
  <Characters>148112</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513</cp:revision>
  <cp:lastPrinted>2018-04-18T03:23:00Z</cp:lastPrinted>
  <dcterms:created xsi:type="dcterms:W3CDTF">2018-04-13T15:06:00Z</dcterms:created>
  <dcterms:modified xsi:type="dcterms:W3CDTF">2018-04-29T04:54:00Z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