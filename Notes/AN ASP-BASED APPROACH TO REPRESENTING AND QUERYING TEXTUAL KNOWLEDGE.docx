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3A80BD1E" w:rsidR="003057CE" w:rsidRDefault="007B1881" w:rsidP="007B1881">
      <w:pPr>
        <w:jc w:val="center"/>
        <w:rPr>
          <w:szCs w:val="24"/>
        </w:rPr>
      </w:pPr>
      <w:r>
        <w:rPr>
          <w:szCs w:val="24"/>
        </w:rPr>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lastRenderedPageBreak/>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6304C145"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Following are the 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77777777" w:rsidR="00093445" w:rsidRDefault="00093445" w:rsidP="00E02352">
      <w:pPr>
        <w:jc w:val="both"/>
        <w:rPr>
          <w:b/>
          <w:szCs w:val="24"/>
        </w:rPr>
      </w:pPr>
      <w:r>
        <w:rPr>
          <w:b/>
          <w:szCs w:val="24"/>
        </w:rPr>
        <w:t>6.4.1.1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77777777" w:rsidR="00093445" w:rsidRDefault="00093445" w:rsidP="00E02352">
      <w:pPr>
        <w:jc w:val="both"/>
        <w:rPr>
          <w:b/>
          <w:szCs w:val="24"/>
        </w:rPr>
      </w:pPr>
      <w:r>
        <w:rPr>
          <w:b/>
          <w:szCs w:val="24"/>
        </w:rPr>
        <w:t>6.4.1.1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2" w:name="_Hlk510486990"/>
      <w:r w:rsidRPr="00160F27">
        <w:rPr>
          <w:szCs w:val="24"/>
        </w:rPr>
        <w:sym w:font="Wingdings" w:char="F0E0"/>
      </w:r>
      <w:bookmarkEnd w:id="12"/>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77777777" w:rsidR="00093445" w:rsidRDefault="00093445" w:rsidP="00E02352">
      <w:pPr>
        <w:jc w:val="both"/>
        <w:rPr>
          <w:b/>
          <w:szCs w:val="24"/>
        </w:rPr>
      </w:pPr>
      <w:r>
        <w:rPr>
          <w:b/>
          <w:szCs w:val="24"/>
        </w:rPr>
        <w:t>6.4.1.2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77777777" w:rsidR="00093445" w:rsidRDefault="00093445" w:rsidP="00E02352">
      <w:pPr>
        <w:jc w:val="both"/>
        <w:rPr>
          <w:b/>
          <w:szCs w:val="24"/>
        </w:rPr>
      </w:pPr>
      <w:r>
        <w:rPr>
          <w:b/>
          <w:szCs w:val="24"/>
        </w:rPr>
        <w:t>6.4.1.3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77777777" w:rsidR="00093445" w:rsidRDefault="00093445" w:rsidP="00E02352">
      <w:pPr>
        <w:jc w:val="both"/>
        <w:rPr>
          <w:b/>
          <w:szCs w:val="24"/>
        </w:rPr>
      </w:pPr>
      <w:r>
        <w:rPr>
          <w:b/>
          <w:szCs w:val="24"/>
        </w:rPr>
        <w:t>6.4.2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77777777" w:rsidR="00093445" w:rsidRDefault="00093445" w:rsidP="00E02352">
      <w:pPr>
        <w:jc w:val="both"/>
        <w:rPr>
          <w:b/>
          <w:szCs w:val="24"/>
        </w:rPr>
      </w:pPr>
      <w:r>
        <w:rPr>
          <w:b/>
          <w:szCs w:val="24"/>
        </w:rPr>
        <w:t xml:space="preserve">6.4.2.1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3" w:name="_Hlk510735336"/>
      <w:r w:rsidRPr="000A6BB0">
        <w:rPr>
          <w:i/>
          <w:szCs w:val="24"/>
        </w:rPr>
        <w:t>properties_s</w:t>
      </w:r>
      <w:r w:rsidRPr="000A6BB0">
        <w:rPr>
          <w:i/>
          <w:szCs w:val="24"/>
          <w:vertAlign w:val="subscript"/>
        </w:rPr>
        <w:t>i</w:t>
      </w:r>
      <w:bookmarkEnd w:id="13"/>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77777777" w:rsidR="00093445" w:rsidRDefault="00093445" w:rsidP="00E02352">
      <w:pPr>
        <w:jc w:val="both"/>
        <w:rPr>
          <w:b/>
          <w:szCs w:val="24"/>
        </w:rPr>
      </w:pPr>
      <w:r>
        <w:rPr>
          <w:b/>
          <w:szCs w:val="24"/>
        </w:rPr>
        <w:t xml:space="preserve">6.4.2.2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77777777" w:rsidR="00093445" w:rsidRDefault="00093445" w:rsidP="00E02352">
      <w:pPr>
        <w:jc w:val="both"/>
        <w:rPr>
          <w:b/>
          <w:szCs w:val="24"/>
        </w:rPr>
      </w:pPr>
      <w:r>
        <w:rPr>
          <w:b/>
          <w:szCs w:val="24"/>
        </w:rPr>
        <w:lastRenderedPageBreak/>
        <w:t>6.4.2.3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7777777"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The following table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4" w:name="_Hlk510817954"/>
      <w:r w:rsidRPr="00106C92">
        <w:rPr>
          <w:i/>
          <w:szCs w:val="24"/>
        </w:rPr>
        <w:t>X</w:t>
      </w:r>
      <w:r w:rsidRPr="00106C92">
        <w:rPr>
          <w:i/>
          <w:szCs w:val="24"/>
          <w:vertAlign w:val="subscript"/>
        </w:rPr>
        <w:t>k</w:t>
      </w:r>
      <w:bookmarkEnd w:id="14"/>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5" w:name="_Hlk510827143"/>
      <w:r w:rsidRPr="00030500">
        <w:rPr>
          <w:i/>
          <w:szCs w:val="24"/>
        </w:rPr>
        <w:t>_property</w:t>
      </w:r>
      <w:r>
        <w:rPr>
          <w:i/>
          <w:szCs w:val="24"/>
        </w:rPr>
        <w:t xml:space="preserve"> </w:t>
      </w:r>
      <w:r w:rsidRPr="00030500">
        <w:rPr>
          <w:i/>
          <w:szCs w:val="24"/>
        </w:rPr>
        <w:t>(E2, borough, of, new_york_city)</w:t>
      </w:r>
      <w:bookmarkEnd w:id="15"/>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77777777" w:rsidR="00457316" w:rsidRPr="005B5ED0" w:rsidRDefault="00457316" w:rsidP="00544E74">
      <w:pPr>
        <w:spacing w:before="240"/>
        <w:jc w:val="both"/>
        <w:rPr>
          <w:b/>
          <w:szCs w:val="24"/>
        </w:rPr>
      </w:pPr>
      <w:r>
        <w:rPr>
          <w:b/>
          <w:szCs w:val="24"/>
        </w:rPr>
        <w:t xml:space="preserve">8.4 </w:t>
      </w:r>
      <w:r w:rsidRPr="005B5ED0">
        <w:rPr>
          <w:b/>
          <w:szCs w:val="24"/>
        </w:rPr>
        <w:t>Results</w:t>
      </w:r>
    </w:p>
    <w:p w14:paraId="1C95C1C3" w14:textId="70857613" w:rsidR="00C5059B" w:rsidRDefault="00457316" w:rsidP="00CD605D">
      <w:pPr>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following table</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lastRenderedPageBreak/>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DCC9FAE" w14:textId="77777777" w:rsidR="00457316" w:rsidRPr="00560FE9" w:rsidRDefault="00457316" w:rsidP="00CD605D">
      <w:pPr>
        <w:jc w:val="both"/>
        <w:rPr>
          <w:i/>
          <w:szCs w:val="24"/>
        </w:rPr>
      </w:pPr>
      <w:r>
        <w:rPr>
          <w:szCs w:val="24"/>
        </w:rPr>
        <w:t>The above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 Some examples for the same can be given as follows.</w:t>
      </w:r>
    </w:p>
    <w:p w14:paraId="4E169CF1" w14:textId="77777777" w:rsidR="00457316" w:rsidRPr="00560FE9" w:rsidRDefault="00457316" w:rsidP="00FE3FF3">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548FB55F" w14:textId="77777777" w:rsidR="00457316" w:rsidRPr="00560FE9" w:rsidRDefault="00457316" w:rsidP="001E4280">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282DE5F7" w14:textId="77777777" w:rsidR="00457316" w:rsidRDefault="00457316" w:rsidP="001E4280">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3DBF027" w14:textId="77777777" w:rsidR="00457316" w:rsidRDefault="00457316" w:rsidP="00CD605D">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2798BD38" w14:textId="77777777" w:rsidR="00457316" w:rsidRDefault="00457316" w:rsidP="00CD605D">
      <w:pPr>
        <w:jc w:val="both"/>
        <w:rPr>
          <w:szCs w:val="24"/>
        </w:rPr>
      </w:pPr>
      <w:r>
        <w:rPr>
          <w:szCs w:val="24"/>
        </w:rPr>
        <w:t xml:space="preserve">2. </w:t>
      </w:r>
      <w:r w:rsidRPr="00A00C86">
        <w:rPr>
          <w:szCs w:val="24"/>
        </w:rPr>
        <w:t>What city did Super Bowl 50 take place in?</w:t>
      </w:r>
    </w:p>
    <w:p w14:paraId="299FD7E6" w14:textId="77777777" w:rsidR="00457316" w:rsidRDefault="00457316" w:rsidP="00CD605D">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742A6220" w14:textId="77777777" w:rsidR="00457316" w:rsidRDefault="00457316" w:rsidP="00CD605D">
      <w:pPr>
        <w:jc w:val="both"/>
        <w:rPr>
          <w:szCs w:val="24"/>
        </w:rPr>
      </w:pPr>
      <w:r>
        <w:rPr>
          <w:szCs w:val="24"/>
        </w:rPr>
        <w:t>Here, we are querying for “</w:t>
      </w:r>
      <w:r w:rsidRPr="00A86B72">
        <w:rPr>
          <w:i/>
          <w:szCs w:val="24"/>
        </w:rPr>
        <w:t>Super Bowl 50 to take place in some city</w:t>
      </w:r>
      <w:r>
        <w:rPr>
          <w:szCs w:val="24"/>
        </w:rPr>
        <w:t>”. Which is semantically very close to the question under consideration.</w:t>
      </w:r>
    </w:p>
    <w:p w14:paraId="19036215" w14:textId="77777777" w:rsidR="00457316" w:rsidRPr="002A2A9C" w:rsidRDefault="00457316" w:rsidP="00CD605D">
      <w:pPr>
        <w:jc w:val="both"/>
        <w:rPr>
          <w:szCs w:val="24"/>
        </w:rPr>
      </w:pPr>
      <w:r>
        <w:rPr>
          <w:szCs w:val="24"/>
        </w:rPr>
        <w:t xml:space="preserve">3. </w:t>
      </w:r>
      <w:r w:rsidRPr="002A2A9C">
        <w:rPr>
          <w:szCs w:val="24"/>
        </w:rPr>
        <w:t>What team was the NFC's champion?</w:t>
      </w:r>
    </w:p>
    <w:p w14:paraId="31D68E3B" w14:textId="77777777" w:rsidR="00457316" w:rsidRPr="002A2A9C" w:rsidRDefault="00457316" w:rsidP="00CD605D">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0F1B35AB" w14:textId="77777777" w:rsidR="00457316" w:rsidRPr="00EF4B3A" w:rsidRDefault="00457316" w:rsidP="00CD605D">
      <w:pPr>
        <w:jc w:val="both"/>
        <w:rPr>
          <w:szCs w:val="24"/>
        </w:rPr>
      </w:pPr>
      <w:r>
        <w:rPr>
          <w:szCs w:val="24"/>
        </w:rPr>
        <w:lastRenderedPageBreak/>
        <w:t>In the above query we are trying to find “</w:t>
      </w:r>
      <w:r w:rsidRPr="002A2A9C">
        <w:rPr>
          <w:i/>
          <w:szCs w:val="24"/>
        </w:rPr>
        <w:t>something that NFC possesses that is a team</w:t>
      </w:r>
      <w:r>
        <w:rPr>
          <w:szCs w:val="24"/>
        </w:rPr>
        <w:t>”. 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10055865" w14:textId="381CE313" w:rsidR="00C81CDB" w:rsidRDefault="00C81CDB" w:rsidP="00C81CDB">
      <w:pPr>
        <w:pStyle w:val="BodyText"/>
      </w:pP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6" w:name="_Toc271455689"/>
      <w:bookmarkStart w:id="17" w:name="_Toc271455799"/>
      <w:r w:rsidRPr="00191098">
        <w:rPr>
          <w:b/>
        </w:rPr>
        <w:lastRenderedPageBreak/>
        <w:t>Bibliography</w:t>
      </w:r>
      <w:bookmarkEnd w:id="16"/>
      <w:bookmarkEnd w:id="17"/>
    </w:p>
    <w:p w14:paraId="552A08E0" w14:textId="2BF2176B" w:rsidR="006A6164" w:rsidRPr="006A6164" w:rsidRDefault="0003383B" w:rsidP="00622519">
      <w:pPr>
        <w:pStyle w:val="ListParagraph"/>
        <w:numPr>
          <w:ilvl w:val="0"/>
          <w:numId w:val="11"/>
        </w:numPr>
        <w:spacing w:line="480" w:lineRule="auto"/>
        <w:jc w:val="both"/>
        <w:rPr>
          <w:rFonts w:ascii="Times New Roman" w:hAnsi="Times New Roman" w:cs="Times New Roman"/>
          <w:sz w:val="24"/>
          <w:szCs w:val="24"/>
        </w:rPr>
      </w:pPr>
      <w:bookmarkStart w:id="18" w:name="_GoBack"/>
      <w:bookmarkEnd w:id="18"/>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38FDFDC5" w14:textId="77777777" w:rsidR="0035195C" w:rsidRDefault="0035195C" w:rsidP="00EA4CF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191AB78B" w14:textId="58EB336B" w:rsidR="00C16DFC" w:rsidRPr="009A2269" w:rsidRDefault="009A2269" w:rsidP="00EA4CF0">
      <w:pPr>
        <w:pStyle w:val="ListParagraph"/>
        <w:numPr>
          <w:ilvl w:val="0"/>
          <w:numId w:val="11"/>
        </w:numPr>
        <w:spacing w:line="48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71DE3A9B" w14:textId="77777777" w:rsidR="00A109FE" w:rsidRDefault="00EA4CF0" w:rsidP="00EA4CF0">
      <w:pPr>
        <w:pStyle w:val="ListParagraph"/>
        <w:numPr>
          <w:ilvl w:val="0"/>
          <w:numId w:val="11"/>
        </w:numPr>
        <w:spacing w:line="48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2190EDA5" w14:textId="77777777" w:rsidR="00A109FE" w:rsidRDefault="00A109FE" w:rsidP="00EA4CF0">
      <w:pPr>
        <w:pStyle w:val="ListParagraph"/>
        <w:numPr>
          <w:ilvl w:val="0"/>
          <w:numId w:val="11"/>
        </w:numPr>
        <w:spacing w:line="48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049F9A61" w14:textId="31624229" w:rsidR="00C37DA7" w:rsidRDefault="00C37DA7" w:rsidP="00EA4CF0">
      <w:pPr>
        <w:pStyle w:val="ListParagraph"/>
        <w:numPr>
          <w:ilvl w:val="0"/>
          <w:numId w:val="11"/>
        </w:numPr>
        <w:spacing w:line="48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24B31B53" w14:textId="2A7DE143" w:rsidR="00481068" w:rsidRDefault="00481068" w:rsidP="00EA4CF0">
      <w:pPr>
        <w:pStyle w:val="ListParagraph"/>
        <w:numPr>
          <w:ilvl w:val="0"/>
          <w:numId w:val="11"/>
        </w:numPr>
        <w:spacing w:line="48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0AF1A194" w14:textId="77777777" w:rsidR="00EF3FE3" w:rsidRPr="00EF3FE3" w:rsidRDefault="00EF3FE3" w:rsidP="007A6F97">
      <w:pPr>
        <w:pStyle w:val="ListParagraph"/>
        <w:numPr>
          <w:ilvl w:val="0"/>
          <w:numId w:val="11"/>
        </w:numPr>
        <w:spacing w:line="48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3A379BEF" w14:textId="72D05CE4" w:rsidR="00EF3FE3" w:rsidRPr="002E6A73" w:rsidRDefault="00EF3FE3" w:rsidP="007A6F97">
      <w:pPr>
        <w:pStyle w:val="ListParagraph"/>
        <w:numPr>
          <w:ilvl w:val="0"/>
          <w:numId w:val="11"/>
        </w:numPr>
        <w:spacing w:line="48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A02E533" w14:textId="7EAC185B" w:rsidR="00B11B7F" w:rsidRDefault="007A6F97" w:rsidP="00481068">
      <w:pPr>
        <w:pStyle w:val="ListParagraph"/>
        <w:numPr>
          <w:ilvl w:val="0"/>
          <w:numId w:val="11"/>
        </w:numPr>
        <w:spacing w:line="48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BB090A3" w14:textId="54A0E16E" w:rsidR="00782897" w:rsidRPr="00481068" w:rsidRDefault="00782897" w:rsidP="00782897">
      <w:pPr>
        <w:pStyle w:val="ListParagraph"/>
        <w:numPr>
          <w:ilvl w:val="0"/>
          <w:numId w:val="11"/>
        </w:numPr>
        <w:spacing w:line="48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6C1FB25C" w14:textId="77777777" w:rsidR="00B11B7F" w:rsidRPr="00743FF8" w:rsidRDefault="00B11B7F" w:rsidP="007759E7">
      <w:pPr>
        <w:pStyle w:val="ListParagraph"/>
        <w:numPr>
          <w:ilvl w:val="0"/>
          <w:numId w:val="11"/>
        </w:numPr>
        <w:spacing w:line="480" w:lineRule="auto"/>
        <w:jc w:val="both"/>
        <w:rPr>
          <w:rFonts w:ascii="Times New Roman" w:hAnsi="Times New Roman" w:cs="Times New Roman"/>
          <w:sz w:val="24"/>
          <w:szCs w:val="24"/>
        </w:rPr>
      </w:pPr>
      <w:r w:rsidRPr="00743FF8">
        <w:rPr>
          <w:rFonts w:ascii="Times New Roman" w:hAnsi="Times New Roman" w:cs="Times New Roman"/>
          <w:sz w:val="24"/>
          <w:szCs w:val="24"/>
        </w:rPr>
        <w:lastRenderedPageBreak/>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07502F75" w14:textId="428DB5CF" w:rsidR="00B11B7F" w:rsidRDefault="00B11B7F" w:rsidP="007759E7">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5184A3A2" w14:textId="719F705E" w:rsidR="007759E7" w:rsidRPr="007759E7" w:rsidRDefault="007759E7" w:rsidP="007759E7">
      <w:pPr>
        <w:pStyle w:val="ListParagraph"/>
        <w:numPr>
          <w:ilvl w:val="0"/>
          <w:numId w:val="11"/>
        </w:numPr>
        <w:spacing w:line="48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7759E7">
      <w:pPr>
        <w:pStyle w:val="ListParagraph"/>
        <w:numPr>
          <w:ilvl w:val="0"/>
          <w:numId w:val="11"/>
        </w:numPr>
        <w:spacing w:line="48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21F16BB2" w14:textId="07EE5B82" w:rsidR="00B11B7F" w:rsidRDefault="00CE400C" w:rsidP="007759E7">
      <w:pPr>
        <w:pStyle w:val="ListParagraph"/>
        <w:numPr>
          <w:ilvl w:val="0"/>
          <w:numId w:val="11"/>
        </w:numPr>
        <w:spacing w:line="48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5BD3D57" w14:textId="6C0A3ED3" w:rsidR="00B11B7F" w:rsidRPr="00B458DD" w:rsidRDefault="00B11B7F" w:rsidP="007759E7">
      <w:pPr>
        <w:pStyle w:val="ListParagraph"/>
        <w:numPr>
          <w:ilvl w:val="0"/>
          <w:numId w:val="11"/>
        </w:numPr>
        <w:spacing w:line="48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07E71CDC" w14:textId="77777777" w:rsidR="00B11B7F" w:rsidRPr="00B458DD" w:rsidRDefault="00B11B7F" w:rsidP="007759E7">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84AC6C3"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77B8126F"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w:t>
      </w:r>
      <w:r w:rsidRPr="00B458DD">
        <w:rPr>
          <w:rFonts w:ascii="Times New Roman" w:hAnsi="Times New Roman" w:cs="Times New Roman"/>
          <w:sz w:val="24"/>
          <w:szCs w:val="24"/>
        </w:rPr>
        <w:lastRenderedPageBreak/>
        <w:t xml:space="preserve">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6BA8263B"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2CCF93A8" w14:textId="77777777" w:rsidR="00B11B7F" w:rsidRPr="00973F72" w:rsidRDefault="00B11B7F" w:rsidP="00ED44C2">
      <w:pPr>
        <w:pStyle w:val="ListParagraph"/>
        <w:numPr>
          <w:ilvl w:val="0"/>
          <w:numId w:val="11"/>
        </w:numPr>
        <w:spacing w:line="48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2604F00"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6FB70902" w14:textId="6E743AB5" w:rsidR="00B11B7F" w:rsidRPr="00320C64" w:rsidRDefault="00B11B7F" w:rsidP="00ED44C2">
      <w:pPr>
        <w:pStyle w:val="ListParagraph"/>
        <w:numPr>
          <w:ilvl w:val="0"/>
          <w:numId w:val="11"/>
        </w:numPr>
        <w:spacing w:line="48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5BE1856A" w14:textId="6524185B" w:rsidR="00B11B7F" w:rsidRDefault="00320C64" w:rsidP="00ED44C2">
      <w:pPr>
        <w:pStyle w:val="ListParagraph"/>
        <w:numPr>
          <w:ilvl w:val="0"/>
          <w:numId w:val="11"/>
        </w:numPr>
        <w:spacing w:line="48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194FC301" w14:textId="49884AEA" w:rsidR="00B11B7F" w:rsidRPr="00320C64" w:rsidRDefault="00B11B7F" w:rsidP="00ED44C2">
      <w:pPr>
        <w:pStyle w:val="ListParagraph"/>
        <w:numPr>
          <w:ilvl w:val="0"/>
          <w:numId w:val="11"/>
        </w:numPr>
        <w:spacing w:line="48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23F8B38A" w14:textId="77777777" w:rsidR="00B11B7F" w:rsidRPr="0011659B" w:rsidRDefault="00B11B7F" w:rsidP="00ED44C2">
      <w:pPr>
        <w:pStyle w:val="ListParagraph"/>
        <w:numPr>
          <w:ilvl w:val="0"/>
          <w:numId w:val="11"/>
        </w:numPr>
        <w:spacing w:line="48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5AAC3FEA" w:rsidR="00B11B7F" w:rsidRPr="0011659B" w:rsidRDefault="00320C64" w:rsidP="00ED44C2">
      <w:pPr>
        <w:pStyle w:val="ListParagraph"/>
        <w:numPr>
          <w:ilvl w:val="0"/>
          <w:numId w:val="11"/>
        </w:numPr>
        <w:spacing w:line="480" w:lineRule="auto"/>
        <w:jc w:val="both"/>
        <w:rPr>
          <w:rFonts w:ascii="Times New Roman" w:hAnsi="Times New Roman" w:cs="Times New Roman"/>
          <w:sz w:val="24"/>
          <w:szCs w:val="24"/>
        </w:rPr>
      </w:pPr>
      <w:r w:rsidRPr="00320C64">
        <w:rPr>
          <w:rFonts w:ascii="Times New Roman" w:hAnsi="Times New Roman" w:cs="Times New Roman"/>
          <w:sz w:val="24"/>
          <w:szCs w:val="24"/>
        </w:rPr>
        <w:t>Alphabetical list of part-of-speech tags used in the Penn Treebank Project</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https://www.ling.upenn.edu/courses/Fall_2003/ling001/penn_treebank_pos.html</w:t>
      </w:r>
    </w:p>
    <w:p w14:paraId="654D4FC3" w14:textId="77777777" w:rsidR="00D06ED5" w:rsidRDefault="00D06ED5" w:rsidP="00ED44C2">
      <w:pPr>
        <w:pStyle w:val="ListParagraph"/>
        <w:numPr>
          <w:ilvl w:val="0"/>
          <w:numId w:val="11"/>
        </w:numPr>
        <w:spacing w:line="48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020EF1A" w14:textId="6E860DD4" w:rsidR="00B11B7F" w:rsidRPr="0011659B" w:rsidRDefault="00D06ED5" w:rsidP="00ED44C2">
      <w:pPr>
        <w:pStyle w:val="ListParagraph"/>
        <w:numPr>
          <w:ilvl w:val="0"/>
          <w:numId w:val="11"/>
        </w:numPr>
        <w:spacing w:line="48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http://universaldependencies.org/u/dep/</w:t>
      </w:r>
    </w:p>
    <w:p w14:paraId="23B5370C" w14:textId="77777777" w:rsidR="00C27B9C" w:rsidRPr="00C27B9C" w:rsidRDefault="00C27B9C" w:rsidP="00ED44C2">
      <w:pPr>
        <w:pStyle w:val="ListParagraph"/>
        <w:numPr>
          <w:ilvl w:val="0"/>
          <w:numId w:val="11"/>
        </w:numPr>
        <w:spacing w:line="480" w:lineRule="auto"/>
        <w:jc w:val="both"/>
        <w:rPr>
          <w:rFonts w:ascii="Times New Roman" w:hAnsi="Times New Roman" w:cs="Times New Roman"/>
          <w:sz w:val="24"/>
          <w:szCs w:val="24"/>
        </w:rPr>
      </w:pPr>
      <w:r w:rsidRPr="00C27B9C">
        <w:rPr>
          <w:rFonts w:ascii="Times New Roman" w:hAnsi="Times New Roman" w:cs="Times New Roman"/>
          <w:sz w:val="24"/>
          <w:szCs w:val="24"/>
        </w:rPr>
        <w:t>WordNet</w:t>
      </w:r>
    </w:p>
    <w:p w14:paraId="43F8F8AE" w14:textId="76EB3ED6" w:rsidR="00B11B7F" w:rsidRPr="0011659B" w:rsidRDefault="00C27B9C" w:rsidP="00ED44C2">
      <w:pPr>
        <w:pStyle w:val="ListParagraph"/>
        <w:numPr>
          <w:ilvl w:val="0"/>
          <w:numId w:val="11"/>
        </w:numPr>
        <w:spacing w:line="480" w:lineRule="auto"/>
        <w:jc w:val="both"/>
        <w:rPr>
          <w:rFonts w:ascii="Times New Roman" w:hAnsi="Times New Roman" w:cs="Times New Roman"/>
          <w:sz w:val="24"/>
          <w:szCs w:val="24"/>
        </w:rPr>
      </w:pPr>
      <w:r w:rsidRPr="00C27B9C">
        <w:rPr>
          <w:rFonts w:ascii="Times New Roman" w:hAnsi="Times New Roman" w:cs="Times New Roman"/>
          <w:sz w:val="24"/>
          <w:szCs w:val="24"/>
        </w:rPr>
        <w:t>A Lexical Database for English</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https://wordnet.princeton.edu/</w:t>
      </w:r>
    </w:p>
    <w:p w14:paraId="749D5945" w14:textId="04DC16BA" w:rsidR="00B11B7F" w:rsidRPr="00A40B87" w:rsidRDefault="004846FB" w:rsidP="00C56CD5">
      <w:pPr>
        <w:pStyle w:val="ListParagraph"/>
        <w:numPr>
          <w:ilvl w:val="0"/>
          <w:numId w:val="11"/>
        </w:numPr>
        <w:spacing w:line="480" w:lineRule="auto"/>
        <w:rPr>
          <w:rFonts w:ascii="Times New Roman" w:hAnsi="Times New Roman" w:cs="Times New Roman"/>
          <w:sz w:val="24"/>
          <w:szCs w:val="24"/>
        </w:rPr>
      </w:pPr>
      <w:r w:rsidRPr="004846FB">
        <w:rPr>
          <w:rFonts w:ascii="Times New Roman" w:hAnsi="Times New Roman" w:cs="Times New Roman"/>
          <w:sz w:val="24"/>
          <w:szCs w:val="24"/>
        </w:rPr>
        <w:lastRenderedPageBreak/>
        <w:t>List of WordNet lexicographer file names and numbers</w:t>
      </w:r>
      <w:r>
        <w:rPr>
          <w:rFonts w:ascii="Times New Roman" w:hAnsi="Times New Roman" w:cs="Times New Roman"/>
          <w:sz w:val="24"/>
          <w:szCs w:val="24"/>
        </w:rPr>
        <w:t xml:space="preserve">, </w:t>
      </w:r>
      <w:hyperlink r:id="rId93" w:history="1">
        <w:r w:rsidR="00B11B7F" w:rsidRPr="006A6164">
          <w:t>https://wordnet.princeton.edu/documentation/lexnames5wn</w:t>
        </w:r>
      </w:hyperlink>
    </w:p>
    <w:p w14:paraId="0BF216D9" w14:textId="4BF7C9BC" w:rsidR="00B11B7F" w:rsidRPr="000B6111" w:rsidRDefault="00A40B87" w:rsidP="00ED44C2">
      <w:pPr>
        <w:pStyle w:val="ListParagraph"/>
        <w:numPr>
          <w:ilvl w:val="0"/>
          <w:numId w:val="11"/>
        </w:numPr>
        <w:spacing w:line="48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4" w:history="1">
        <w:r w:rsidR="00B11B7F" w:rsidRPr="006A6164">
          <w:t>http://faculty.academyart.edu/faculty/teaching-topics/teaching-curriculum/enhancing-teacher-student-interaction/different-types-questions-blooms-taxonomy.html</w:t>
        </w:r>
      </w:hyperlink>
    </w:p>
    <w:p w14:paraId="54D767A9" w14:textId="0A0C388C" w:rsidR="00250E50" w:rsidRPr="006A6164" w:rsidRDefault="00B11B7F" w:rsidP="00ED44C2">
      <w:pPr>
        <w:pStyle w:val="ListParagraph"/>
        <w:numPr>
          <w:ilvl w:val="0"/>
          <w:numId w:val="11"/>
        </w:numPr>
        <w:spacing w:line="480" w:lineRule="auto"/>
        <w:jc w:val="both"/>
        <w:rPr>
          <w:rFonts w:ascii="Times New Roman" w:hAnsi="Times New Roman" w:cs="Times New Roman"/>
          <w:sz w:val="24"/>
          <w:szCs w:val="24"/>
        </w:rPr>
        <w:sectPr w:rsidR="00250E50" w:rsidRPr="006A6164" w:rsidSect="002276DF">
          <w:footerReference w:type="even" r:id="rId95"/>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6CF3EFBA"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 Thus, 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6"/>
      <w:footerReference w:type="default" r:id="rId97"/>
      <w:headerReference w:type="first" r:id="rId98"/>
      <w:footerReference w:type="first" r:id="rId99"/>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38901" w14:textId="77777777" w:rsidR="00EA71CB" w:rsidRDefault="00EA71CB">
      <w:r>
        <w:separator/>
      </w:r>
    </w:p>
  </w:endnote>
  <w:endnote w:type="continuationSeparator" w:id="0">
    <w:p w14:paraId="0DD14665" w14:textId="77777777" w:rsidR="00EA71CB" w:rsidRDefault="00EA7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34B52" w14:textId="77777777" w:rsidR="00EA71CB" w:rsidRDefault="00EA71CB">
      <w:r>
        <w:separator/>
      </w:r>
    </w:p>
  </w:footnote>
  <w:footnote w:type="continuationSeparator" w:id="0">
    <w:p w14:paraId="15DA2583" w14:textId="77777777" w:rsidR="00EA71CB" w:rsidRDefault="00EA71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1C95"/>
    <w:rsid w:val="002453BE"/>
    <w:rsid w:val="00246F70"/>
    <w:rsid w:val="00250E50"/>
    <w:rsid w:val="002520A2"/>
    <w:rsid w:val="0025394B"/>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5AC4"/>
    <w:rsid w:val="00536A4D"/>
    <w:rsid w:val="00541E8E"/>
    <w:rsid w:val="00544E74"/>
    <w:rsid w:val="00545C29"/>
    <w:rsid w:val="00546306"/>
    <w:rsid w:val="00546CB9"/>
    <w:rsid w:val="00550004"/>
    <w:rsid w:val="00550095"/>
    <w:rsid w:val="0056123F"/>
    <w:rsid w:val="005616E7"/>
    <w:rsid w:val="00565A95"/>
    <w:rsid w:val="005701C2"/>
    <w:rsid w:val="00571087"/>
    <w:rsid w:val="005713E8"/>
    <w:rsid w:val="0057252C"/>
    <w:rsid w:val="00573DBF"/>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5148"/>
    <w:rsid w:val="005C75F6"/>
    <w:rsid w:val="005C7E2C"/>
    <w:rsid w:val="005C7EE1"/>
    <w:rsid w:val="005D27F7"/>
    <w:rsid w:val="005D35A4"/>
    <w:rsid w:val="005D3A90"/>
    <w:rsid w:val="005D3E4F"/>
    <w:rsid w:val="005D67A6"/>
    <w:rsid w:val="005D682C"/>
    <w:rsid w:val="005E20DE"/>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902C8"/>
    <w:rsid w:val="00693CB5"/>
    <w:rsid w:val="00693CF7"/>
    <w:rsid w:val="00695C01"/>
    <w:rsid w:val="00696A9C"/>
    <w:rsid w:val="0069718B"/>
    <w:rsid w:val="006A12F3"/>
    <w:rsid w:val="006A6164"/>
    <w:rsid w:val="006A67FA"/>
    <w:rsid w:val="006B051B"/>
    <w:rsid w:val="006B0D3C"/>
    <w:rsid w:val="006B4DF0"/>
    <w:rsid w:val="006C186C"/>
    <w:rsid w:val="006C6567"/>
    <w:rsid w:val="006D4B92"/>
    <w:rsid w:val="006D50B5"/>
    <w:rsid w:val="006D5668"/>
    <w:rsid w:val="006D73B3"/>
    <w:rsid w:val="006D7DF8"/>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7A39"/>
    <w:rsid w:val="00801627"/>
    <w:rsid w:val="00804A6F"/>
    <w:rsid w:val="00811121"/>
    <w:rsid w:val="008162DF"/>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90E4E"/>
    <w:rsid w:val="008921F3"/>
    <w:rsid w:val="0089360D"/>
    <w:rsid w:val="008954CA"/>
    <w:rsid w:val="008A4183"/>
    <w:rsid w:val="008A444E"/>
    <w:rsid w:val="008A6AE0"/>
    <w:rsid w:val="008A6E5B"/>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4C86"/>
    <w:rsid w:val="00AB3B1B"/>
    <w:rsid w:val="00AB3BE1"/>
    <w:rsid w:val="00AC0CD0"/>
    <w:rsid w:val="00AC3466"/>
    <w:rsid w:val="00AC4696"/>
    <w:rsid w:val="00AD0A92"/>
    <w:rsid w:val="00AD1A8E"/>
    <w:rsid w:val="00AD2836"/>
    <w:rsid w:val="00AD28D7"/>
    <w:rsid w:val="00AD48A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42E3"/>
    <w:rsid w:val="00DC4D58"/>
    <w:rsid w:val="00DC7400"/>
    <w:rsid w:val="00DC7ECA"/>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34" Type="http://schemas.openxmlformats.org/officeDocument/2006/relationships/image" Target="media/image1.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9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footer" Target="footer14.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ordnet.princeton.edu/documentation/lexnames5wn" TargetMode="External"/><Relationship Id="rId98"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faculty.academyart.edu/faculty/teaching-topics/teaching-curriculum/enhancing-teacher-student-interaction/different-types-questions-blooms-taxonomy.html" TargetMode="Externa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61FD4B-3C21-4020-8C31-3BDE799B6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231</TotalTime>
  <Pages>127</Pages>
  <Words>25951</Words>
  <Characters>147924</Characters>
  <Application>Microsoft Office Word</Application>
  <DocSecurity>0</DocSecurity>
  <Lines>1232</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503</cp:revision>
  <cp:lastPrinted>2018-04-18T03:23:00Z</cp:lastPrinted>
  <dcterms:created xsi:type="dcterms:W3CDTF">2018-04-13T15:06:00Z</dcterms:created>
  <dcterms:modified xsi:type="dcterms:W3CDTF">2018-04-18T03:32:00Z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