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bookmarkStart w:id="14" w:name="_GoBack"/>
      <w:bookmarkEnd w:id="14"/>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2B90D" w14:textId="77777777" w:rsidR="005343FB" w:rsidRDefault="005343FB">
      <w:r>
        <w:separator/>
      </w:r>
    </w:p>
  </w:endnote>
  <w:endnote w:type="continuationSeparator" w:id="0">
    <w:p w14:paraId="1BC2B6C2" w14:textId="77777777" w:rsidR="005343FB" w:rsidRDefault="00534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F5AA0" w14:textId="77777777" w:rsidR="005343FB" w:rsidRDefault="005343FB">
      <w:r>
        <w:separator/>
      </w:r>
    </w:p>
  </w:footnote>
  <w:footnote w:type="continuationSeparator" w:id="0">
    <w:p w14:paraId="67750A5A" w14:textId="77777777" w:rsidR="005343FB" w:rsidRDefault="005343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C0CD0"/>
    <w:rsid w:val="00AC3466"/>
    <w:rsid w:val="00AC4696"/>
    <w:rsid w:val="00AD0A92"/>
    <w:rsid w:val="00AD1A8E"/>
    <w:rsid w:val="00AD2836"/>
    <w:rsid w:val="00AD28D7"/>
    <w:rsid w:val="00AD48A8"/>
    <w:rsid w:val="00AD503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C93C8-44BF-44EE-992C-2693675C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248</TotalTime>
  <Pages>126</Pages>
  <Words>25981</Words>
  <Characters>148097</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521</cp:revision>
  <cp:lastPrinted>2018-04-18T03:23:00Z</cp:lastPrinted>
  <dcterms:created xsi:type="dcterms:W3CDTF">2018-04-13T15:06:00Z</dcterms:created>
  <dcterms:modified xsi:type="dcterms:W3CDTF">2018-04-29T05:07:00Z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